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DE7BDF">
      <w:pPr>
        <w:suppressAutoHyphens/>
        <w:autoSpaceDE w:val="0"/>
        <w:autoSpaceDN w:val="0"/>
        <w:adjustRightInd w:val="0"/>
        <w:ind w:firstLine="720"/>
        <w:rPr>
          <w:b/>
          <w:bCs/>
          <w:sz w:val="28"/>
          <w:szCs w:val="28"/>
          <w:lang w:val="en"/>
        </w:rPr>
      </w:pPr>
    </w:p>
    <w:p w14:paraId="63FF476F" w14:textId="7EE67A24" w:rsidR="003218FF" w:rsidRPr="00B10E7E" w:rsidRDefault="00DE7BDF" w:rsidP="00DE7BDF">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BÀI TIỂU LUẬN GIỮA KÌ </w:t>
      </w:r>
      <w:r w:rsidR="00470110">
        <w:rPr>
          <w:b/>
          <w:bCs/>
          <w:sz w:val="32"/>
          <w:szCs w:val="32"/>
          <w:lang w:val="en"/>
        </w:rPr>
        <w:t>MÔN</w:t>
      </w:r>
      <w:r>
        <w:rPr>
          <w:b/>
          <w:bCs/>
          <w:sz w:val="32"/>
          <w:szCs w:val="32"/>
          <w:lang w:val="en"/>
        </w:rPr>
        <w:t xml:space="preserve"> </w:t>
      </w:r>
      <w:r w:rsidR="008F0026">
        <w:rPr>
          <w:b/>
          <w:bCs/>
          <w:sz w:val="32"/>
          <w:szCs w:val="32"/>
          <w:lang w:val="en"/>
        </w:rPr>
        <w:t>HỆ CƠ SỞ DỮ LIỆU</w:t>
      </w:r>
    </w:p>
    <w:p w14:paraId="53645DA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C694122" w14:textId="77777777" w:rsidR="003218FF" w:rsidRPr="00B10E7E" w:rsidRDefault="003218FF" w:rsidP="003218FF">
      <w:pPr>
        <w:suppressAutoHyphens/>
        <w:autoSpaceDE w:val="0"/>
        <w:autoSpaceDN w:val="0"/>
        <w:adjustRightInd w:val="0"/>
        <w:spacing w:line="360" w:lineRule="auto"/>
        <w:rPr>
          <w:b/>
          <w:bCs/>
          <w:lang w:val="en"/>
        </w:rPr>
      </w:pPr>
    </w:p>
    <w:p w14:paraId="26A114AF" w14:textId="77777777" w:rsidR="00712D4F" w:rsidRDefault="00712D4F" w:rsidP="00712D4F">
      <w:pPr>
        <w:suppressAutoHyphens/>
        <w:autoSpaceDE w:val="0"/>
        <w:autoSpaceDN w:val="0"/>
        <w:adjustRightInd w:val="0"/>
        <w:spacing w:line="360" w:lineRule="auto"/>
        <w:jc w:val="center"/>
        <w:rPr>
          <w:b/>
          <w:bCs/>
          <w:sz w:val="48"/>
          <w:szCs w:val="48"/>
          <w:lang w:val="en"/>
        </w:rPr>
      </w:pPr>
      <w:r>
        <w:rPr>
          <w:b/>
          <w:bCs/>
          <w:sz w:val="48"/>
          <w:szCs w:val="48"/>
          <w:lang w:val="en"/>
        </w:rPr>
        <w:t>NỘI DUNG BÁO CÁO VÀ PHÂN TÍCH ĐẶC TẢ VỀ HỆ THỐNG QUẢN LÝ HỌC VIỆN</w:t>
      </w:r>
    </w:p>
    <w:p w14:paraId="4BC76C40"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5D716D3" w14:textId="17236854" w:rsidR="003218FF" w:rsidRDefault="003218FF" w:rsidP="003218FF">
      <w:pPr>
        <w:suppressAutoHyphens/>
        <w:autoSpaceDE w:val="0"/>
        <w:autoSpaceDN w:val="0"/>
        <w:adjustRightInd w:val="0"/>
        <w:spacing w:line="360" w:lineRule="auto"/>
        <w:jc w:val="both"/>
        <w:rPr>
          <w:b/>
          <w:bCs/>
          <w:lang w:val="en"/>
        </w:rPr>
      </w:pPr>
    </w:p>
    <w:p w14:paraId="3F472577" w14:textId="77777777" w:rsidR="008F0026" w:rsidRDefault="008F0026" w:rsidP="003218FF">
      <w:pPr>
        <w:suppressAutoHyphens/>
        <w:autoSpaceDE w:val="0"/>
        <w:autoSpaceDN w:val="0"/>
        <w:adjustRightInd w:val="0"/>
        <w:spacing w:line="360" w:lineRule="auto"/>
        <w:jc w:val="both"/>
        <w:rPr>
          <w:b/>
          <w:bCs/>
          <w:lang w:val="en"/>
        </w:rPr>
      </w:pPr>
    </w:p>
    <w:p w14:paraId="51DDD569" w14:textId="77777777" w:rsidR="008F0026" w:rsidRPr="00B10E7E" w:rsidRDefault="008F0026" w:rsidP="003218FF">
      <w:pPr>
        <w:suppressAutoHyphens/>
        <w:autoSpaceDE w:val="0"/>
        <w:autoSpaceDN w:val="0"/>
        <w:adjustRightInd w:val="0"/>
        <w:spacing w:line="360" w:lineRule="auto"/>
        <w:jc w:val="both"/>
        <w:rPr>
          <w:b/>
          <w:bCs/>
          <w:lang w:val="en"/>
        </w:rPr>
      </w:pPr>
    </w:p>
    <w:p w14:paraId="3E37A2CF" w14:textId="54A200B1" w:rsidR="003218FF" w:rsidRPr="001B5881" w:rsidRDefault="00DB7595" w:rsidP="001B5881">
      <w:pPr>
        <w:suppressAutoHyphens/>
        <w:autoSpaceDE w:val="0"/>
        <w:autoSpaceDN w:val="0"/>
        <w:adjustRightInd w:val="0"/>
        <w:spacing w:line="360" w:lineRule="auto"/>
        <w:jc w:val="both"/>
        <w:rPr>
          <w:b/>
          <w:bCs/>
          <w:color w:val="FF0000"/>
          <w:lang w:val="en"/>
        </w:rPr>
      </w:pPr>
      <w:r>
        <w:rPr>
          <w:b/>
          <w:bCs/>
          <w:color w:val="FF0000"/>
          <w:lang w:val="en"/>
        </w:rPr>
        <w:t xml:space="preserve"> </w:t>
      </w:r>
      <w:r w:rsidR="001B5881">
        <w:rPr>
          <w:b/>
          <w:bCs/>
          <w:color w:val="FF0000"/>
          <w:lang w:val="en"/>
        </w:rPr>
        <w:tab/>
      </w:r>
      <w:r w:rsidR="001B5881">
        <w:rPr>
          <w:b/>
          <w:bCs/>
          <w:color w:val="FF0000"/>
          <w:lang w:val="en"/>
        </w:rPr>
        <w:tab/>
      </w:r>
      <w:r w:rsidR="001B5881">
        <w:rPr>
          <w:b/>
          <w:bCs/>
          <w:color w:val="FF0000"/>
          <w:lang w:val="en"/>
        </w:rPr>
        <w:tab/>
      </w:r>
      <w:r w:rsidR="00A66F8E">
        <w:rPr>
          <w:b/>
          <w:bCs/>
          <w:color w:val="FF0000"/>
          <w:lang w:val="en"/>
        </w:rPr>
        <w:t xml:space="preserve">       </w:t>
      </w:r>
      <w:r w:rsidR="00E17113">
        <w:rPr>
          <w:b/>
          <w:bCs/>
          <w:color w:val="FF0000"/>
          <w:lang w:val="en"/>
        </w:rPr>
        <w:t xml:space="preserve">    </w:t>
      </w:r>
      <w:r w:rsidR="008F0026">
        <w:rPr>
          <w:b/>
          <w:bCs/>
          <w:color w:val="FF0000"/>
          <w:lang w:val="en"/>
        </w:rPr>
        <w:tab/>
      </w:r>
      <w:r w:rsidR="008F0026">
        <w:rPr>
          <w:b/>
          <w:bCs/>
          <w:color w:val="FF0000"/>
          <w:lang w:val="en"/>
        </w:rPr>
        <w:tab/>
        <w:t xml:space="preserve">   </w:t>
      </w:r>
      <w:r w:rsidR="00E17113">
        <w:rPr>
          <w:b/>
          <w:bCs/>
          <w:color w:val="FF0000"/>
          <w:lang w:val="en"/>
        </w:rPr>
        <w:t xml:space="preserve"> </w:t>
      </w:r>
      <w:r w:rsidR="003218FF" w:rsidRPr="00B10E7E">
        <w:rPr>
          <w:i/>
          <w:sz w:val="28"/>
          <w:szCs w:val="28"/>
          <w:lang w:val="en"/>
        </w:rPr>
        <w:t>Người h</w:t>
      </w:r>
      <w:r w:rsidR="003218FF" w:rsidRPr="00B10E7E">
        <w:rPr>
          <w:i/>
          <w:sz w:val="28"/>
          <w:szCs w:val="28"/>
          <w:lang w:val="vi-VN"/>
        </w:rPr>
        <w:t>ướng dẫn</w:t>
      </w:r>
      <w:r w:rsidR="003218FF" w:rsidRPr="00975B33">
        <w:rPr>
          <w:b/>
          <w:bCs/>
          <w:sz w:val="28"/>
          <w:szCs w:val="28"/>
          <w:lang w:val="vi-VN"/>
        </w:rPr>
        <w:t xml:space="preserve">: </w:t>
      </w:r>
      <w:r w:rsidR="00A66F8E">
        <w:rPr>
          <w:b/>
          <w:bCs/>
          <w:sz w:val="28"/>
          <w:szCs w:val="28"/>
        </w:rPr>
        <w:t>Th</w:t>
      </w:r>
      <w:r w:rsidR="00E17113">
        <w:rPr>
          <w:b/>
          <w:bCs/>
          <w:sz w:val="28"/>
          <w:szCs w:val="28"/>
        </w:rPr>
        <w:t xml:space="preserve">S. </w:t>
      </w:r>
      <w:r w:rsidR="008F0026">
        <w:rPr>
          <w:b/>
          <w:bCs/>
          <w:sz w:val="28"/>
          <w:szCs w:val="28"/>
        </w:rPr>
        <w:t>Dương Hớn Minh</w:t>
      </w:r>
    </w:p>
    <w:p w14:paraId="369A2B47" w14:textId="26540168" w:rsidR="0074024C" w:rsidRDefault="003218FF" w:rsidP="0047011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975B33">
        <w:rPr>
          <w:b/>
          <w:bCs/>
          <w:sz w:val="28"/>
          <w:szCs w:val="28"/>
        </w:rPr>
        <w:t>Võ Kim Long - 52200226</w:t>
      </w:r>
    </w:p>
    <w:p w14:paraId="40FBD7BA" w14:textId="510C8A21" w:rsidR="002922F5" w:rsidRPr="008A17A5" w:rsidRDefault="003218FF" w:rsidP="008A17A5">
      <w:pPr>
        <w:suppressAutoHyphens/>
        <w:autoSpaceDE w:val="0"/>
        <w:autoSpaceDN w:val="0"/>
        <w:adjustRightInd w:val="0"/>
        <w:spacing w:line="360" w:lineRule="auto"/>
        <w:jc w:val="right"/>
        <w:rPr>
          <w:b/>
          <w:bCs/>
          <w:sz w:val="28"/>
          <w:szCs w:val="28"/>
        </w:rPr>
      </w:pPr>
      <w:r w:rsidRPr="00CA1C39">
        <w:rPr>
          <w:sz w:val="28"/>
          <w:szCs w:val="28"/>
          <w:lang w:val="vi-VN"/>
        </w:rPr>
        <w:t>Lớp</w:t>
      </w:r>
      <w:r w:rsidRPr="008A17A5">
        <w:rPr>
          <w:sz w:val="28"/>
          <w:szCs w:val="28"/>
          <w:lang w:val="vi-VN"/>
        </w:rPr>
        <w:t>:</w:t>
      </w:r>
      <w:r w:rsidRPr="00CA1C39">
        <w:rPr>
          <w:b/>
          <w:bCs/>
          <w:sz w:val="28"/>
          <w:szCs w:val="28"/>
          <w:lang w:val="vi-VN"/>
        </w:rPr>
        <w:t xml:space="preserve"> </w:t>
      </w:r>
      <w:r w:rsidR="00975B33">
        <w:rPr>
          <w:b/>
          <w:bCs/>
          <w:sz w:val="28"/>
          <w:szCs w:val="28"/>
        </w:rPr>
        <w:t>22050301</w:t>
      </w:r>
    </w:p>
    <w:p w14:paraId="5FF45BE7" w14:textId="71D3AED8" w:rsidR="003218FF" w:rsidRPr="008A17A5" w:rsidRDefault="003218FF" w:rsidP="008A17A5">
      <w:pPr>
        <w:suppressAutoHyphens/>
        <w:autoSpaceDE w:val="0"/>
        <w:autoSpaceDN w:val="0"/>
        <w:adjustRightInd w:val="0"/>
        <w:spacing w:line="360" w:lineRule="auto"/>
        <w:jc w:val="right"/>
        <w:rPr>
          <w:b/>
          <w:bCs/>
          <w:sz w:val="28"/>
          <w:szCs w:val="28"/>
        </w:rPr>
      </w:pPr>
      <w:r w:rsidRPr="00CA1C39">
        <w:rPr>
          <w:sz w:val="28"/>
          <w:szCs w:val="28"/>
          <w:lang w:val="vi-VN"/>
        </w:rPr>
        <w:t>Khoá</w:t>
      </w:r>
      <w:r w:rsidRPr="008A17A5">
        <w:rPr>
          <w:sz w:val="28"/>
          <w:szCs w:val="28"/>
          <w:lang w:val="vi-VN"/>
        </w:rPr>
        <w:t>:</w:t>
      </w:r>
      <w:r w:rsidRPr="00CA1C39">
        <w:rPr>
          <w:b/>
          <w:bCs/>
          <w:sz w:val="28"/>
          <w:szCs w:val="28"/>
          <w:lang w:val="vi-VN"/>
        </w:rPr>
        <w:t xml:space="preserve"> </w:t>
      </w:r>
      <w:r w:rsidR="00975B33">
        <w:rPr>
          <w:b/>
          <w:bCs/>
          <w:sz w:val="28"/>
          <w:szCs w:val="28"/>
        </w:rPr>
        <w:t>K26</w:t>
      </w:r>
    </w:p>
    <w:p w14:paraId="30D00FD1" w14:textId="77777777" w:rsidR="00975B33" w:rsidRDefault="00975B33" w:rsidP="00975B33">
      <w:pPr>
        <w:suppressAutoHyphens/>
        <w:autoSpaceDE w:val="0"/>
        <w:autoSpaceDN w:val="0"/>
        <w:adjustRightInd w:val="0"/>
        <w:ind w:left="720" w:firstLine="720"/>
        <w:rPr>
          <w:b/>
          <w:bCs/>
          <w:iCs/>
          <w:sz w:val="28"/>
          <w:szCs w:val="28"/>
          <w:lang w:val="vi-VN"/>
        </w:rPr>
      </w:pPr>
    </w:p>
    <w:p w14:paraId="221E0A9D" w14:textId="77777777" w:rsidR="008F0026" w:rsidRDefault="008F0026" w:rsidP="008F0026">
      <w:pPr>
        <w:suppressAutoHyphens/>
        <w:autoSpaceDE w:val="0"/>
        <w:autoSpaceDN w:val="0"/>
        <w:adjustRightInd w:val="0"/>
        <w:rPr>
          <w:b/>
          <w:bCs/>
          <w:iCs/>
          <w:sz w:val="28"/>
          <w:szCs w:val="28"/>
          <w:lang w:val="vi-VN"/>
        </w:rPr>
      </w:pPr>
    </w:p>
    <w:p w14:paraId="56008D16" w14:textId="77777777" w:rsidR="008F0026" w:rsidRDefault="008F0026" w:rsidP="008F0026">
      <w:pPr>
        <w:suppressAutoHyphens/>
        <w:autoSpaceDE w:val="0"/>
        <w:autoSpaceDN w:val="0"/>
        <w:adjustRightInd w:val="0"/>
        <w:rPr>
          <w:b/>
          <w:bCs/>
          <w:iCs/>
          <w:sz w:val="28"/>
          <w:szCs w:val="28"/>
          <w:lang w:val="vi-VN"/>
        </w:rPr>
      </w:pPr>
    </w:p>
    <w:p w14:paraId="798286DB" w14:textId="77777777" w:rsidR="008F0026" w:rsidRDefault="008F0026" w:rsidP="008F0026">
      <w:pPr>
        <w:suppressAutoHyphens/>
        <w:autoSpaceDE w:val="0"/>
        <w:autoSpaceDN w:val="0"/>
        <w:adjustRightInd w:val="0"/>
        <w:rPr>
          <w:b/>
          <w:bCs/>
          <w:iCs/>
          <w:sz w:val="28"/>
          <w:szCs w:val="28"/>
          <w:lang w:val="vi-VN"/>
        </w:rPr>
      </w:pPr>
    </w:p>
    <w:p w14:paraId="03C5CA0B" w14:textId="77777777" w:rsidR="008F0026" w:rsidRDefault="008F0026" w:rsidP="008F0026">
      <w:pPr>
        <w:suppressAutoHyphens/>
        <w:autoSpaceDE w:val="0"/>
        <w:autoSpaceDN w:val="0"/>
        <w:adjustRightInd w:val="0"/>
        <w:rPr>
          <w:b/>
          <w:bCs/>
          <w:iCs/>
          <w:sz w:val="28"/>
          <w:szCs w:val="28"/>
          <w:lang w:val="vi-VN"/>
        </w:rPr>
      </w:pPr>
    </w:p>
    <w:p w14:paraId="19BAC87D" w14:textId="77777777" w:rsidR="008F0026" w:rsidRDefault="008F0026" w:rsidP="008F0026">
      <w:pPr>
        <w:suppressAutoHyphens/>
        <w:autoSpaceDE w:val="0"/>
        <w:autoSpaceDN w:val="0"/>
        <w:adjustRightInd w:val="0"/>
        <w:rPr>
          <w:b/>
          <w:bCs/>
          <w:iCs/>
          <w:sz w:val="28"/>
          <w:szCs w:val="28"/>
          <w:lang w:val="vi-VN"/>
        </w:rPr>
      </w:pPr>
    </w:p>
    <w:p w14:paraId="2C56BF27" w14:textId="77777777" w:rsidR="008F0026" w:rsidRDefault="008F0026" w:rsidP="001B5881">
      <w:pPr>
        <w:suppressAutoHyphens/>
        <w:autoSpaceDE w:val="0"/>
        <w:autoSpaceDN w:val="0"/>
        <w:adjustRightInd w:val="0"/>
        <w:ind w:left="720" w:firstLine="720"/>
        <w:rPr>
          <w:b/>
          <w:bCs/>
          <w:iCs/>
          <w:sz w:val="28"/>
          <w:szCs w:val="28"/>
          <w:lang w:val="vi-VN"/>
        </w:rPr>
      </w:pPr>
    </w:p>
    <w:p w14:paraId="769CE1F5" w14:textId="62590AE4" w:rsidR="008F0026" w:rsidRDefault="008F0026" w:rsidP="008F0026">
      <w:pPr>
        <w:suppressAutoHyphens/>
        <w:autoSpaceDE w:val="0"/>
        <w:autoSpaceDN w:val="0"/>
        <w:adjustRightInd w:val="0"/>
        <w:ind w:left="720" w:firstLine="720"/>
        <w:rPr>
          <w:b/>
          <w:bCs/>
          <w:iCs/>
          <w:sz w:val="28"/>
          <w:szCs w:val="28"/>
        </w:rPr>
      </w:pPr>
      <w:r>
        <w:rPr>
          <w:b/>
          <w:bCs/>
          <w:iCs/>
          <w:sz w:val="28"/>
          <w:szCs w:val="28"/>
        </w:rPr>
        <w:t xml:space="preserve">     </w:t>
      </w:r>
      <w:r w:rsidR="003218FF" w:rsidRPr="00CA1C39">
        <w:rPr>
          <w:b/>
          <w:bCs/>
          <w:iCs/>
          <w:sz w:val="28"/>
          <w:szCs w:val="28"/>
          <w:lang w:val="vi-VN"/>
        </w:rPr>
        <w:t>THÀNH PHỐ HỒ CHÍ MINH, NĂM 20</w:t>
      </w:r>
      <w:r>
        <w:rPr>
          <w:b/>
          <w:bCs/>
          <w:iCs/>
          <w:sz w:val="28"/>
          <w:szCs w:val="28"/>
        </w:rPr>
        <w:t>23</w:t>
      </w:r>
    </w:p>
    <w:p w14:paraId="33B65383" w14:textId="2D81A690" w:rsidR="008F0026" w:rsidRPr="002922F5" w:rsidRDefault="008F0026" w:rsidP="008F0026">
      <w:pPr>
        <w:suppressAutoHyphens/>
        <w:autoSpaceDE w:val="0"/>
        <w:autoSpaceDN w:val="0"/>
        <w:adjustRightInd w:val="0"/>
        <w:rPr>
          <w:b/>
          <w:bCs/>
          <w:iCs/>
          <w:sz w:val="28"/>
          <w:szCs w:val="28"/>
        </w:rPr>
        <w:sectPr w:rsidR="008F0026" w:rsidRPr="002922F5" w:rsidSect="00E33E9C">
          <w:headerReference w:type="default" r:id="rId9"/>
          <w:type w:val="continuous"/>
          <w:pgSz w:w="11906" w:h="16838" w:code="9"/>
          <w:pgMar w:top="1985" w:right="1134" w:bottom="1701" w:left="1985" w:header="720" w:footer="720" w:gutter="0"/>
          <w:cols w:space="720"/>
          <w:docGrid w:linePitch="360"/>
        </w:sectPr>
      </w:pPr>
    </w:p>
    <w:p w14:paraId="74AE8A73" w14:textId="24AD49AB"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702510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EEAEE6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5C7D69A" w14:textId="77777777" w:rsidR="003218FF" w:rsidRPr="00B10E7E" w:rsidRDefault="003218FF" w:rsidP="003218FF">
      <w:pPr>
        <w:suppressAutoHyphens/>
        <w:autoSpaceDE w:val="0"/>
        <w:autoSpaceDN w:val="0"/>
        <w:adjustRightInd w:val="0"/>
        <w:ind w:firstLine="720"/>
        <w:jc w:val="center"/>
        <w:rPr>
          <w:lang w:val="en"/>
        </w:rPr>
      </w:pPr>
    </w:p>
    <w:p w14:paraId="0E80CA3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68E3E66" wp14:editId="69FC957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DA1B42" w14:textId="77777777" w:rsidR="003218FF" w:rsidRPr="00B10E7E" w:rsidRDefault="003218FF" w:rsidP="003218FF">
      <w:pPr>
        <w:suppressAutoHyphens/>
        <w:autoSpaceDE w:val="0"/>
        <w:autoSpaceDN w:val="0"/>
        <w:adjustRightInd w:val="0"/>
        <w:ind w:firstLine="720"/>
        <w:rPr>
          <w:b/>
          <w:bCs/>
          <w:sz w:val="28"/>
          <w:szCs w:val="28"/>
          <w:lang w:val="en"/>
        </w:rPr>
      </w:pPr>
    </w:p>
    <w:p w14:paraId="3354A22C" w14:textId="77777777" w:rsidR="003218FF" w:rsidRPr="00B10E7E" w:rsidRDefault="003218FF" w:rsidP="003218FF">
      <w:pPr>
        <w:suppressAutoHyphens/>
        <w:autoSpaceDE w:val="0"/>
        <w:autoSpaceDN w:val="0"/>
        <w:adjustRightInd w:val="0"/>
        <w:ind w:firstLine="720"/>
        <w:rPr>
          <w:b/>
          <w:bCs/>
          <w:sz w:val="28"/>
          <w:szCs w:val="28"/>
          <w:lang w:val="en"/>
        </w:rPr>
      </w:pPr>
    </w:p>
    <w:p w14:paraId="6D0F8D78" w14:textId="455EAB89" w:rsidR="002D4629" w:rsidRPr="00801EEE" w:rsidRDefault="00975B33" w:rsidP="00801EEE">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BÀI TIỂU LUẬN GIỮA KÌ MÔN </w:t>
      </w:r>
      <w:r w:rsidR="008F0026">
        <w:rPr>
          <w:b/>
          <w:bCs/>
          <w:sz w:val="32"/>
          <w:szCs w:val="32"/>
          <w:lang w:val="en"/>
        </w:rPr>
        <w:t>HỆ CƠ SỞ DỮ LIỆU</w:t>
      </w:r>
    </w:p>
    <w:p w14:paraId="08B32092" w14:textId="77777777" w:rsidR="00E766EA" w:rsidRDefault="00E766EA" w:rsidP="002D4629">
      <w:pPr>
        <w:suppressAutoHyphens/>
        <w:autoSpaceDE w:val="0"/>
        <w:autoSpaceDN w:val="0"/>
        <w:adjustRightInd w:val="0"/>
        <w:spacing w:line="360" w:lineRule="auto"/>
        <w:rPr>
          <w:b/>
          <w:bCs/>
          <w:lang w:val="en"/>
        </w:rPr>
      </w:pPr>
    </w:p>
    <w:p w14:paraId="5D0F2402" w14:textId="77777777" w:rsidR="00801EEE" w:rsidRDefault="00801EEE" w:rsidP="002D4629">
      <w:pPr>
        <w:suppressAutoHyphens/>
        <w:autoSpaceDE w:val="0"/>
        <w:autoSpaceDN w:val="0"/>
        <w:adjustRightInd w:val="0"/>
        <w:spacing w:line="360" w:lineRule="auto"/>
        <w:rPr>
          <w:b/>
          <w:bCs/>
          <w:lang w:val="en"/>
        </w:rPr>
      </w:pPr>
    </w:p>
    <w:p w14:paraId="140336DD" w14:textId="2D10DFFD" w:rsidR="00243D55" w:rsidRDefault="008F0026" w:rsidP="00243D55">
      <w:pPr>
        <w:suppressAutoHyphens/>
        <w:autoSpaceDE w:val="0"/>
        <w:autoSpaceDN w:val="0"/>
        <w:adjustRightInd w:val="0"/>
        <w:spacing w:line="360" w:lineRule="auto"/>
        <w:jc w:val="center"/>
        <w:rPr>
          <w:b/>
          <w:bCs/>
          <w:sz w:val="48"/>
          <w:szCs w:val="48"/>
          <w:lang w:val="en"/>
        </w:rPr>
      </w:pPr>
      <w:r>
        <w:rPr>
          <w:b/>
          <w:bCs/>
          <w:sz w:val="48"/>
          <w:szCs w:val="48"/>
          <w:lang w:val="en"/>
        </w:rPr>
        <w:t>NỘI DUNG BÁO CÁO VÀ PHÂN TÍCH ĐẶC TẢ VỀ HỆ THỐNG QUẢN LÝ HỌC VIỆN</w:t>
      </w:r>
    </w:p>
    <w:p w14:paraId="16FF5A27" w14:textId="77777777" w:rsidR="001B5881" w:rsidRDefault="001B5881" w:rsidP="001B5881">
      <w:pPr>
        <w:suppressAutoHyphens/>
        <w:autoSpaceDE w:val="0"/>
        <w:autoSpaceDN w:val="0"/>
        <w:adjustRightInd w:val="0"/>
        <w:spacing w:line="360" w:lineRule="auto"/>
        <w:ind w:left="2880" w:firstLine="720"/>
        <w:rPr>
          <w:i/>
          <w:sz w:val="28"/>
          <w:szCs w:val="28"/>
          <w:lang w:val="en"/>
        </w:rPr>
      </w:pPr>
    </w:p>
    <w:p w14:paraId="3BF00477" w14:textId="77777777" w:rsidR="008F0026" w:rsidRDefault="008F0026" w:rsidP="001B5881">
      <w:pPr>
        <w:suppressAutoHyphens/>
        <w:autoSpaceDE w:val="0"/>
        <w:autoSpaceDN w:val="0"/>
        <w:adjustRightInd w:val="0"/>
        <w:spacing w:line="360" w:lineRule="auto"/>
        <w:ind w:left="2880" w:firstLine="720"/>
        <w:rPr>
          <w:i/>
          <w:sz w:val="28"/>
          <w:szCs w:val="28"/>
          <w:lang w:val="en"/>
        </w:rPr>
      </w:pPr>
    </w:p>
    <w:p w14:paraId="535E4F85" w14:textId="77777777" w:rsidR="008F0026" w:rsidRDefault="008F0026" w:rsidP="001B5881">
      <w:pPr>
        <w:suppressAutoHyphens/>
        <w:autoSpaceDE w:val="0"/>
        <w:autoSpaceDN w:val="0"/>
        <w:adjustRightInd w:val="0"/>
        <w:spacing w:line="360" w:lineRule="auto"/>
        <w:ind w:left="2880" w:firstLine="720"/>
        <w:rPr>
          <w:i/>
          <w:sz w:val="28"/>
          <w:szCs w:val="28"/>
          <w:lang w:val="en"/>
        </w:rPr>
      </w:pPr>
    </w:p>
    <w:p w14:paraId="6710922E" w14:textId="77777777" w:rsidR="00546E3C" w:rsidRDefault="00546E3C" w:rsidP="00546E3C">
      <w:pPr>
        <w:suppressAutoHyphens/>
        <w:autoSpaceDE w:val="0"/>
        <w:autoSpaceDN w:val="0"/>
        <w:adjustRightInd w:val="0"/>
        <w:spacing w:line="360" w:lineRule="auto"/>
        <w:rPr>
          <w:i/>
          <w:sz w:val="28"/>
          <w:szCs w:val="28"/>
          <w:lang w:val="en"/>
        </w:rPr>
      </w:pPr>
    </w:p>
    <w:p w14:paraId="2EC3B95B" w14:textId="2585AB8A" w:rsidR="00243D55" w:rsidRPr="00975B33" w:rsidRDefault="00A66F8E" w:rsidP="00A66F8E">
      <w:pPr>
        <w:suppressAutoHyphens/>
        <w:autoSpaceDE w:val="0"/>
        <w:autoSpaceDN w:val="0"/>
        <w:adjustRightInd w:val="0"/>
        <w:spacing w:line="360" w:lineRule="auto"/>
        <w:rPr>
          <w:b/>
          <w:bCs/>
          <w:sz w:val="28"/>
          <w:szCs w:val="28"/>
        </w:rPr>
      </w:pPr>
      <w:r>
        <w:rPr>
          <w:i/>
          <w:sz w:val="28"/>
          <w:szCs w:val="28"/>
          <w:lang w:val="en"/>
        </w:rPr>
        <w:t xml:space="preserve">                                    </w:t>
      </w:r>
      <w:r w:rsidR="009223EE">
        <w:rPr>
          <w:i/>
          <w:sz w:val="28"/>
          <w:szCs w:val="28"/>
          <w:lang w:val="en"/>
        </w:rPr>
        <w:t xml:space="preserve">    </w:t>
      </w:r>
      <w:r>
        <w:rPr>
          <w:i/>
          <w:sz w:val="28"/>
          <w:szCs w:val="28"/>
          <w:lang w:val="en"/>
        </w:rPr>
        <w:t xml:space="preserve"> </w:t>
      </w:r>
      <w:r w:rsidR="008F0026">
        <w:rPr>
          <w:i/>
          <w:sz w:val="28"/>
          <w:szCs w:val="28"/>
          <w:lang w:val="en"/>
        </w:rPr>
        <w:tab/>
      </w:r>
      <w:r w:rsidR="008F0026">
        <w:rPr>
          <w:i/>
          <w:sz w:val="28"/>
          <w:szCs w:val="28"/>
          <w:lang w:val="en"/>
        </w:rPr>
        <w:tab/>
        <w:t xml:space="preserve">   </w:t>
      </w:r>
      <w:r w:rsidR="00243D55" w:rsidRPr="00B10E7E">
        <w:rPr>
          <w:i/>
          <w:sz w:val="28"/>
          <w:szCs w:val="28"/>
          <w:lang w:val="en"/>
        </w:rPr>
        <w:t>Người h</w:t>
      </w:r>
      <w:r w:rsidR="00243D55" w:rsidRPr="00B10E7E">
        <w:rPr>
          <w:i/>
          <w:sz w:val="28"/>
          <w:szCs w:val="28"/>
          <w:lang w:val="vi-VN"/>
        </w:rPr>
        <w:t>ướng dẫn</w:t>
      </w:r>
      <w:r w:rsidR="00243D55" w:rsidRPr="00975B33">
        <w:rPr>
          <w:b/>
          <w:bCs/>
          <w:sz w:val="28"/>
          <w:szCs w:val="28"/>
          <w:lang w:val="vi-VN"/>
        </w:rPr>
        <w:t xml:space="preserve">: </w:t>
      </w:r>
      <w:r>
        <w:rPr>
          <w:b/>
          <w:bCs/>
          <w:sz w:val="28"/>
          <w:szCs w:val="28"/>
        </w:rPr>
        <w:t>T</w:t>
      </w:r>
      <w:r w:rsidR="00E17113">
        <w:rPr>
          <w:b/>
          <w:bCs/>
          <w:sz w:val="28"/>
          <w:szCs w:val="28"/>
        </w:rPr>
        <w:t>hS.</w:t>
      </w:r>
      <w:r>
        <w:rPr>
          <w:b/>
          <w:bCs/>
          <w:sz w:val="28"/>
          <w:szCs w:val="28"/>
        </w:rPr>
        <w:t xml:space="preserve"> </w:t>
      </w:r>
      <w:r w:rsidR="008F0026">
        <w:rPr>
          <w:b/>
          <w:bCs/>
          <w:sz w:val="28"/>
          <w:szCs w:val="28"/>
        </w:rPr>
        <w:t>Dương Hớn Minh</w:t>
      </w:r>
    </w:p>
    <w:p w14:paraId="25AA9D38" w14:textId="77777777" w:rsidR="00243D55" w:rsidRDefault="00243D55" w:rsidP="00243D5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Võ Kim Long - 52200226</w:t>
      </w:r>
    </w:p>
    <w:p w14:paraId="1D5E39EC" w14:textId="77777777" w:rsidR="00243D55" w:rsidRPr="008A17A5" w:rsidRDefault="00243D55" w:rsidP="00243D55">
      <w:pPr>
        <w:suppressAutoHyphens/>
        <w:autoSpaceDE w:val="0"/>
        <w:autoSpaceDN w:val="0"/>
        <w:adjustRightInd w:val="0"/>
        <w:spacing w:line="360" w:lineRule="auto"/>
        <w:jc w:val="right"/>
        <w:rPr>
          <w:b/>
          <w:bCs/>
          <w:sz w:val="28"/>
          <w:szCs w:val="28"/>
        </w:rPr>
      </w:pPr>
      <w:r w:rsidRPr="00CA1C39">
        <w:rPr>
          <w:sz w:val="28"/>
          <w:szCs w:val="28"/>
          <w:lang w:val="vi-VN"/>
        </w:rPr>
        <w:t>Lớp</w:t>
      </w:r>
      <w:r w:rsidRPr="008A17A5">
        <w:rPr>
          <w:sz w:val="28"/>
          <w:szCs w:val="28"/>
          <w:lang w:val="vi-VN"/>
        </w:rPr>
        <w:t>:</w:t>
      </w:r>
      <w:r w:rsidRPr="00CA1C39">
        <w:rPr>
          <w:b/>
          <w:bCs/>
          <w:sz w:val="28"/>
          <w:szCs w:val="28"/>
          <w:lang w:val="vi-VN"/>
        </w:rPr>
        <w:t xml:space="preserve"> </w:t>
      </w:r>
      <w:r>
        <w:rPr>
          <w:b/>
          <w:bCs/>
          <w:sz w:val="28"/>
          <w:szCs w:val="28"/>
        </w:rPr>
        <w:t>22050301</w:t>
      </w:r>
    </w:p>
    <w:p w14:paraId="42E0DEA3" w14:textId="77777777" w:rsidR="00243D55" w:rsidRDefault="00243D55" w:rsidP="00243D55">
      <w:pPr>
        <w:suppressAutoHyphens/>
        <w:autoSpaceDE w:val="0"/>
        <w:autoSpaceDN w:val="0"/>
        <w:adjustRightInd w:val="0"/>
        <w:spacing w:line="360" w:lineRule="auto"/>
        <w:jc w:val="right"/>
        <w:rPr>
          <w:b/>
          <w:bCs/>
          <w:sz w:val="28"/>
          <w:szCs w:val="28"/>
        </w:rPr>
      </w:pPr>
      <w:r w:rsidRPr="00CA1C39">
        <w:rPr>
          <w:sz w:val="28"/>
          <w:szCs w:val="28"/>
          <w:lang w:val="vi-VN"/>
        </w:rPr>
        <w:t>Khoá</w:t>
      </w:r>
      <w:r w:rsidRPr="008A17A5">
        <w:rPr>
          <w:sz w:val="28"/>
          <w:szCs w:val="28"/>
          <w:lang w:val="vi-VN"/>
        </w:rPr>
        <w:t>:</w:t>
      </w:r>
      <w:r w:rsidRPr="00CA1C39">
        <w:rPr>
          <w:b/>
          <w:bCs/>
          <w:sz w:val="28"/>
          <w:szCs w:val="28"/>
          <w:lang w:val="vi-VN"/>
        </w:rPr>
        <w:t xml:space="preserve"> </w:t>
      </w:r>
      <w:r>
        <w:rPr>
          <w:b/>
          <w:bCs/>
          <w:sz w:val="28"/>
          <w:szCs w:val="28"/>
        </w:rPr>
        <w:t>K26</w:t>
      </w:r>
    </w:p>
    <w:p w14:paraId="47C9ED21" w14:textId="77777777" w:rsidR="00243D55" w:rsidRDefault="00243D55" w:rsidP="00243D55">
      <w:pPr>
        <w:suppressAutoHyphens/>
        <w:autoSpaceDE w:val="0"/>
        <w:autoSpaceDN w:val="0"/>
        <w:adjustRightInd w:val="0"/>
        <w:jc w:val="center"/>
        <w:rPr>
          <w:b/>
          <w:bCs/>
          <w:iCs/>
          <w:sz w:val="28"/>
          <w:szCs w:val="28"/>
          <w:lang w:val="vi-VN"/>
        </w:rPr>
      </w:pPr>
    </w:p>
    <w:p w14:paraId="498FBE90" w14:textId="77777777" w:rsidR="001B5881" w:rsidRDefault="001B5881" w:rsidP="00243D55">
      <w:pPr>
        <w:suppressAutoHyphens/>
        <w:autoSpaceDE w:val="0"/>
        <w:autoSpaceDN w:val="0"/>
        <w:adjustRightInd w:val="0"/>
        <w:jc w:val="center"/>
        <w:rPr>
          <w:b/>
          <w:bCs/>
          <w:iCs/>
          <w:sz w:val="28"/>
          <w:szCs w:val="28"/>
          <w:lang w:val="vi-VN"/>
        </w:rPr>
      </w:pPr>
    </w:p>
    <w:p w14:paraId="785A2797" w14:textId="77777777" w:rsidR="008F0026" w:rsidRDefault="008F0026" w:rsidP="00243D55">
      <w:pPr>
        <w:suppressAutoHyphens/>
        <w:autoSpaceDE w:val="0"/>
        <w:autoSpaceDN w:val="0"/>
        <w:adjustRightInd w:val="0"/>
        <w:jc w:val="center"/>
        <w:rPr>
          <w:b/>
          <w:bCs/>
          <w:iCs/>
          <w:sz w:val="28"/>
          <w:szCs w:val="28"/>
          <w:lang w:val="vi-VN"/>
        </w:rPr>
      </w:pPr>
    </w:p>
    <w:p w14:paraId="6A43997B" w14:textId="77777777" w:rsidR="008F0026" w:rsidRDefault="008F0026" w:rsidP="00243D55">
      <w:pPr>
        <w:suppressAutoHyphens/>
        <w:autoSpaceDE w:val="0"/>
        <w:autoSpaceDN w:val="0"/>
        <w:adjustRightInd w:val="0"/>
        <w:jc w:val="center"/>
        <w:rPr>
          <w:b/>
          <w:bCs/>
          <w:iCs/>
          <w:sz w:val="28"/>
          <w:szCs w:val="28"/>
          <w:lang w:val="vi-VN"/>
        </w:rPr>
      </w:pPr>
    </w:p>
    <w:p w14:paraId="325E3FE3" w14:textId="77777777" w:rsidR="00B23941" w:rsidRDefault="00B23941" w:rsidP="00243D55">
      <w:pPr>
        <w:suppressAutoHyphens/>
        <w:autoSpaceDE w:val="0"/>
        <w:autoSpaceDN w:val="0"/>
        <w:adjustRightInd w:val="0"/>
        <w:jc w:val="center"/>
        <w:rPr>
          <w:b/>
          <w:bCs/>
          <w:iCs/>
          <w:sz w:val="28"/>
          <w:szCs w:val="28"/>
          <w:lang w:val="vi-VN"/>
        </w:rPr>
      </w:pPr>
    </w:p>
    <w:p w14:paraId="200B3E1A" w14:textId="64C5BF0E" w:rsidR="00243D55" w:rsidRDefault="00243D55" w:rsidP="00243D55">
      <w:pPr>
        <w:suppressAutoHyphens/>
        <w:autoSpaceDE w:val="0"/>
        <w:autoSpaceDN w:val="0"/>
        <w:adjustRightInd w:val="0"/>
        <w:jc w:val="center"/>
        <w:rPr>
          <w:b/>
          <w:bCs/>
          <w:iCs/>
          <w:sz w:val="28"/>
          <w:szCs w:val="28"/>
        </w:rPr>
      </w:pPr>
      <w:r w:rsidRPr="00DB7595">
        <w:rPr>
          <w:b/>
          <w:bCs/>
          <w:iCs/>
          <w:sz w:val="28"/>
          <w:szCs w:val="28"/>
          <w:lang w:val="vi-VN"/>
        </w:rPr>
        <w:t xml:space="preserve">THÀNH PHỐ HỒ CHÍ MINH,  NĂM </w:t>
      </w:r>
      <w:r w:rsidR="008F0026">
        <w:rPr>
          <w:b/>
          <w:bCs/>
          <w:iCs/>
          <w:sz w:val="28"/>
          <w:szCs w:val="28"/>
        </w:rPr>
        <w:t xml:space="preserve"> 2023</w:t>
      </w:r>
    </w:p>
    <w:p w14:paraId="591B6CC1" w14:textId="43CC6E35" w:rsidR="008F0026" w:rsidRPr="008F0026" w:rsidRDefault="008F0026" w:rsidP="008F0026">
      <w:pPr>
        <w:suppressAutoHyphens/>
        <w:autoSpaceDE w:val="0"/>
        <w:autoSpaceDN w:val="0"/>
        <w:adjustRightInd w:val="0"/>
        <w:rPr>
          <w:b/>
          <w:bCs/>
          <w:iCs/>
          <w:sz w:val="28"/>
          <w:szCs w:val="28"/>
        </w:rPr>
        <w:sectPr w:rsidR="008F0026" w:rsidRPr="008F0026" w:rsidSect="00E33E9C">
          <w:type w:val="continuous"/>
          <w:pgSz w:w="11906" w:h="16838" w:code="9"/>
          <w:pgMar w:top="1985" w:right="1134" w:bottom="1701" w:left="1985" w:header="720" w:footer="720" w:gutter="0"/>
          <w:cols w:space="720"/>
          <w:docGrid w:linePitch="360"/>
        </w:sectPr>
      </w:pPr>
    </w:p>
    <w:p w14:paraId="0BDEC5F5" w14:textId="01370D04" w:rsidR="001B5881" w:rsidRPr="001B5881" w:rsidRDefault="00DC42FE" w:rsidP="00B23941">
      <w:pPr>
        <w:tabs>
          <w:tab w:val="left" w:pos="2865"/>
        </w:tabs>
        <w:rPr>
          <w:sz w:val="48"/>
          <w:szCs w:val="48"/>
          <w:lang w:val="en"/>
        </w:rPr>
        <w:sectPr w:rsidR="001B5881" w:rsidRPr="001B5881" w:rsidSect="00E33E9C">
          <w:type w:val="continuous"/>
          <w:pgSz w:w="11906" w:h="16838" w:code="9"/>
          <w:pgMar w:top="1985" w:right="1134" w:bottom="1701" w:left="1985" w:header="720" w:footer="720" w:gutter="0"/>
          <w:cols w:space="720"/>
          <w:docGrid w:linePitch="360"/>
        </w:sectPr>
      </w:pPr>
      <w:r w:rsidRPr="00351F21">
        <w:rPr>
          <w:noProof/>
        </w:rPr>
        <w:drawing>
          <wp:anchor distT="0" distB="0" distL="114300" distR="114300" simplePos="0" relativeHeight="251642880" behindDoc="0" locked="0" layoutInCell="1" allowOverlap="1" wp14:anchorId="51F2D4A8" wp14:editId="7EFB9923">
            <wp:simplePos x="0" y="0"/>
            <wp:positionH relativeFrom="column">
              <wp:posOffset>-155575</wp:posOffset>
            </wp:positionH>
            <wp:positionV relativeFrom="paragraph">
              <wp:posOffset>10575925</wp:posOffset>
            </wp:positionV>
            <wp:extent cx="5579745" cy="2996565"/>
            <wp:effectExtent l="0" t="0" r="0" b="0"/>
            <wp:wrapNone/>
            <wp:docPr id="68859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2259" name=""/>
                    <pic:cNvPicPr/>
                  </pic:nvPicPr>
                  <pic:blipFill>
                    <a:blip r:embed="rId10">
                      <a:extLst>
                        <a:ext uri="{28A0092B-C50C-407E-A947-70E740481C1C}">
                          <a14:useLocalDpi xmlns:a14="http://schemas.microsoft.com/office/drawing/2010/main" val="0"/>
                        </a:ext>
                      </a:extLst>
                    </a:blip>
                    <a:stretch>
                      <a:fillRect/>
                    </a:stretch>
                  </pic:blipFill>
                  <pic:spPr>
                    <a:xfrm>
                      <a:off x="0" y="0"/>
                      <a:ext cx="5579745" cy="2996565"/>
                    </a:xfrm>
                    <a:prstGeom prst="rect">
                      <a:avLst/>
                    </a:prstGeom>
                  </pic:spPr>
                </pic:pic>
              </a:graphicData>
            </a:graphic>
          </wp:anchor>
        </w:drawing>
      </w:r>
    </w:p>
    <w:p w14:paraId="242B5F4C" w14:textId="56CE6898" w:rsidR="00801EEE" w:rsidRPr="00595BD8" w:rsidRDefault="00BB2B2A" w:rsidP="008F0026">
      <w:pPr>
        <w:pStyle w:val="Heading1"/>
        <w:numPr>
          <w:ilvl w:val="0"/>
          <w:numId w:val="0"/>
        </w:numPr>
        <w:jc w:val="center"/>
      </w:pPr>
      <w:bookmarkStart w:id="0" w:name="_Ref150201945"/>
      <w:bookmarkStart w:id="1" w:name="_Toc152592605"/>
      <w:r w:rsidRPr="00595BD8">
        <w:lastRenderedPageBreak/>
        <w:t>LỜI CẢM ƠN</w:t>
      </w:r>
      <w:bookmarkEnd w:id="0"/>
      <w:bookmarkEnd w:id="1"/>
    </w:p>
    <w:p w14:paraId="7257E062" w14:textId="0D71F357" w:rsidR="00BB2B2A" w:rsidRPr="005C5F0F" w:rsidRDefault="00290F85" w:rsidP="00480196">
      <w:pPr>
        <w:pStyle w:val="Chng"/>
        <w:jc w:val="both"/>
        <w:rPr>
          <w:b w:val="0"/>
          <w:bCs/>
          <w:sz w:val="26"/>
          <w:szCs w:val="26"/>
        </w:rPr>
      </w:pPr>
      <w:r>
        <w:rPr>
          <w:b w:val="0"/>
          <w:bCs/>
          <w:sz w:val="26"/>
          <w:szCs w:val="26"/>
        </w:rPr>
        <w:tab/>
      </w:r>
      <w:r w:rsidR="005A7B6A">
        <w:rPr>
          <w:b w:val="0"/>
          <w:bCs/>
          <w:sz w:val="26"/>
          <w:szCs w:val="26"/>
        </w:rPr>
        <w:t xml:space="preserve">          </w:t>
      </w:r>
      <w:r w:rsidR="00801EEE">
        <w:rPr>
          <w:b w:val="0"/>
          <w:bCs/>
          <w:sz w:val="26"/>
          <w:szCs w:val="26"/>
        </w:rPr>
        <w:t xml:space="preserve">Lời đầu tiên, em xin chân thành cảm ơn thầy </w:t>
      </w:r>
      <w:r w:rsidR="00FD1CB9">
        <w:rPr>
          <w:b w:val="0"/>
          <w:bCs/>
          <w:sz w:val="26"/>
          <w:szCs w:val="26"/>
        </w:rPr>
        <w:t>Dương Hớn Minh</w:t>
      </w:r>
      <w:r w:rsidR="00801EEE">
        <w:rPr>
          <w:b w:val="0"/>
          <w:bCs/>
          <w:sz w:val="26"/>
          <w:szCs w:val="26"/>
        </w:rPr>
        <w:t xml:space="preserve"> </w:t>
      </w:r>
      <w:r w:rsidR="00FD1CB9">
        <w:rPr>
          <w:b w:val="0"/>
          <w:bCs/>
          <w:sz w:val="26"/>
          <w:szCs w:val="26"/>
        </w:rPr>
        <w:t>đã tận tình hướng dẫn và giúp đỡ em trong các buổi học</w:t>
      </w:r>
      <w:r w:rsidR="00801EEE">
        <w:rPr>
          <w:b w:val="0"/>
          <w:bCs/>
          <w:sz w:val="26"/>
          <w:szCs w:val="26"/>
        </w:rPr>
        <w:t xml:space="preserve">. </w:t>
      </w:r>
      <w:r w:rsidR="00FD1CB9">
        <w:rPr>
          <w:b w:val="0"/>
          <w:bCs/>
          <w:sz w:val="26"/>
          <w:szCs w:val="26"/>
        </w:rPr>
        <w:t xml:space="preserve">Em thật sự rất vui khi </w:t>
      </w:r>
      <w:r w:rsidR="005C5F0F">
        <w:rPr>
          <w:b w:val="0"/>
          <w:bCs/>
          <w:sz w:val="26"/>
          <w:szCs w:val="26"/>
        </w:rPr>
        <w:t>được</w:t>
      </w:r>
      <w:r w:rsidR="00FD1CB9">
        <w:rPr>
          <w:b w:val="0"/>
          <w:bCs/>
          <w:sz w:val="26"/>
          <w:szCs w:val="26"/>
        </w:rPr>
        <w:t xml:space="preserve"> tiếp thu những kiến thức mà thầy đã nhiệt tình truyền đạt trong suốt các buổi học thực hành</w:t>
      </w:r>
      <w:r w:rsidR="005C5F0F">
        <w:rPr>
          <w:b w:val="0"/>
          <w:bCs/>
          <w:sz w:val="26"/>
          <w:szCs w:val="26"/>
        </w:rPr>
        <w:t>, cũng như những thắc mắc, câu hỏi của em đều được thầy giải đáp rất kĩ càng và ân cần. Ngoài ra, sự tâm huyết của thầy cũng chính là động lực để em có thể hoàn thành bài luận này một cách tốt nhất. Em xin chân thành cảm ơn thầy.</w:t>
      </w:r>
      <w:r w:rsidR="00BB2B2A" w:rsidRPr="00DB7595">
        <w:rPr>
          <w:bCs/>
          <w:lang w:val="vi-VN"/>
        </w:rPr>
        <w:br w:type="page"/>
      </w:r>
    </w:p>
    <w:p w14:paraId="3047FE6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2F8F4DA" w14:textId="5A5B5253" w:rsidR="00291721" w:rsidRDefault="003218FF" w:rsidP="00B162F9">
      <w:pPr>
        <w:jc w:val="center"/>
        <w:rPr>
          <w:b/>
          <w:sz w:val="32"/>
          <w:szCs w:val="32"/>
          <w:lang w:val="vi-VN"/>
        </w:rPr>
      </w:pPr>
      <w:r w:rsidRPr="002D796D">
        <w:rPr>
          <w:b/>
          <w:sz w:val="32"/>
          <w:szCs w:val="32"/>
          <w:lang w:val="vi-VN"/>
        </w:rPr>
        <w:t>TẠI TRƯỜNG ĐẠI HỌC TÔN ĐỨC THẮNG</w:t>
      </w:r>
    </w:p>
    <w:p w14:paraId="42A62438" w14:textId="77777777" w:rsidR="00B162F9" w:rsidRPr="00B162F9" w:rsidRDefault="00B162F9" w:rsidP="00B162F9">
      <w:pPr>
        <w:jc w:val="center"/>
        <w:rPr>
          <w:b/>
          <w:sz w:val="32"/>
          <w:szCs w:val="32"/>
          <w:lang w:val="vi-VN"/>
        </w:rPr>
      </w:pPr>
    </w:p>
    <w:p w14:paraId="33D63579" w14:textId="72E3CF7C" w:rsidR="003218FF" w:rsidRPr="00DB7595" w:rsidRDefault="003218FF" w:rsidP="00480196">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170617">
        <w:rPr>
          <w:sz w:val="26"/>
          <w:szCs w:val="26"/>
        </w:rPr>
        <w:t>ThS.</w:t>
      </w:r>
      <w:r w:rsidR="00C4044B">
        <w:rPr>
          <w:sz w:val="26"/>
          <w:szCs w:val="26"/>
        </w:rPr>
        <w:t xml:space="preserve"> </w:t>
      </w:r>
      <w:r w:rsidR="008F0026">
        <w:rPr>
          <w:sz w:val="26"/>
          <w:szCs w:val="26"/>
        </w:rPr>
        <w:t>Dương Hớn Minh</w:t>
      </w:r>
      <w:r w:rsidR="001B5881">
        <w:rPr>
          <w:sz w:val="26"/>
          <w:szCs w:val="26"/>
        </w:rPr>
        <w:t>.</w:t>
      </w:r>
      <w:r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CE3A79" w14:textId="77777777" w:rsidR="003218FF" w:rsidRPr="00DB7595" w:rsidRDefault="003218FF" w:rsidP="00480196">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924C4E">
        <w:rPr>
          <w:b/>
          <w:sz w:val="26"/>
          <w:szCs w:val="26"/>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0D0536">
        <w:rPr>
          <w:sz w:val="26"/>
          <w:szCs w:val="26"/>
        </w:rPr>
        <w:t xml:space="preserve">chúng </w:t>
      </w:r>
      <w:r w:rsidRPr="00DB7595">
        <w:rPr>
          <w:sz w:val="26"/>
          <w:szCs w:val="26"/>
          <w:lang w:val="vi-VN"/>
        </w:rPr>
        <w:t>tôi gây ra trong quá trình thực hiện (nếu có).</w:t>
      </w:r>
    </w:p>
    <w:p w14:paraId="71A613CA" w14:textId="77777777" w:rsidR="003218FF" w:rsidRPr="00DB7595" w:rsidRDefault="003218FF" w:rsidP="007A6FD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521270" w14:textId="77777777" w:rsidR="003218FF" w:rsidRPr="00DB7595" w:rsidRDefault="003218FF" w:rsidP="007A6FD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69A1572" w14:textId="77777777" w:rsidR="00911DC5" w:rsidRDefault="00BB2B2A" w:rsidP="007A6FD2">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35B08C" w14:textId="282C1125" w:rsidR="00BB2B2A" w:rsidRPr="00DB7595" w:rsidRDefault="007E7B63" w:rsidP="007A6FD2">
      <w:pPr>
        <w:tabs>
          <w:tab w:val="center" w:pos="6379"/>
        </w:tabs>
        <w:spacing w:after="200" w:line="360" w:lineRule="auto"/>
        <w:rPr>
          <w:i/>
          <w:sz w:val="26"/>
          <w:szCs w:val="26"/>
          <w:lang w:val="vi-VN"/>
        </w:rPr>
      </w:pPr>
      <w:r>
        <w:rPr>
          <w:i/>
          <w:sz w:val="26"/>
          <w:szCs w:val="26"/>
          <w:lang w:val="vi-VN"/>
        </w:rPr>
        <w:tab/>
      </w:r>
    </w:p>
    <w:p w14:paraId="596E13C9" w14:textId="00AE7773" w:rsidR="00BB2B2A" w:rsidRPr="002D4D8D" w:rsidRDefault="00BB2B2A" w:rsidP="007A6FD2">
      <w:pPr>
        <w:tabs>
          <w:tab w:val="center" w:pos="6379"/>
        </w:tabs>
        <w:spacing w:after="200" w:line="360" w:lineRule="auto"/>
        <w:rPr>
          <w:i/>
          <w:sz w:val="26"/>
          <w:szCs w:val="26"/>
        </w:rPr>
      </w:pPr>
      <w:r w:rsidRPr="00DB7595">
        <w:rPr>
          <w:i/>
          <w:sz w:val="26"/>
          <w:szCs w:val="26"/>
          <w:lang w:val="vi-VN"/>
        </w:rPr>
        <w:tab/>
      </w:r>
      <w:r w:rsidR="002D4D8D">
        <w:rPr>
          <w:i/>
          <w:sz w:val="26"/>
          <w:szCs w:val="26"/>
        </w:rPr>
        <w:t>Võ Kim Long</w:t>
      </w:r>
    </w:p>
    <w:p w14:paraId="2E0566C3" w14:textId="77777777" w:rsidR="009356E1" w:rsidRDefault="009356E1" w:rsidP="009356E1">
      <w:pPr>
        <w:pStyle w:val="Chng"/>
      </w:pPr>
    </w:p>
    <w:p w14:paraId="09A535F7" w14:textId="77777777" w:rsidR="00134501" w:rsidRDefault="00134501" w:rsidP="009356E1">
      <w:pPr>
        <w:pStyle w:val="Chng"/>
      </w:pPr>
    </w:p>
    <w:p w14:paraId="75B25D91" w14:textId="77777777" w:rsidR="00134501" w:rsidRDefault="00134501" w:rsidP="009356E1">
      <w:pPr>
        <w:pStyle w:val="Chng"/>
      </w:pPr>
    </w:p>
    <w:p w14:paraId="16D49AAB" w14:textId="77777777" w:rsidR="00134501" w:rsidRDefault="00134501" w:rsidP="009356E1">
      <w:pPr>
        <w:pStyle w:val="Chng"/>
      </w:pPr>
    </w:p>
    <w:p w14:paraId="6FD2FDD5" w14:textId="77777777" w:rsidR="00134501" w:rsidRDefault="00134501" w:rsidP="009356E1">
      <w:pPr>
        <w:pStyle w:val="Chng"/>
      </w:pPr>
    </w:p>
    <w:p w14:paraId="75951A3E" w14:textId="77777777" w:rsidR="00134501" w:rsidRDefault="00134501" w:rsidP="009356E1">
      <w:pPr>
        <w:pStyle w:val="Chng"/>
      </w:pPr>
    </w:p>
    <w:p w14:paraId="09BE0892" w14:textId="77777777" w:rsidR="00134501" w:rsidRDefault="00134501" w:rsidP="009356E1">
      <w:pPr>
        <w:pStyle w:val="Chng"/>
      </w:pPr>
    </w:p>
    <w:p w14:paraId="02A2272E" w14:textId="77777777" w:rsidR="00134501" w:rsidRDefault="00134501" w:rsidP="009356E1">
      <w:pPr>
        <w:pStyle w:val="Chng"/>
      </w:pPr>
    </w:p>
    <w:p w14:paraId="6B4A1E61" w14:textId="28505CD0" w:rsidR="00B118C8" w:rsidRPr="00B118C8" w:rsidRDefault="00B118C8" w:rsidP="00B162F9">
      <w:pPr>
        <w:pStyle w:val="Heading1"/>
        <w:numPr>
          <w:ilvl w:val="0"/>
          <w:numId w:val="0"/>
        </w:numPr>
        <w:jc w:val="center"/>
      </w:pPr>
      <w:bookmarkStart w:id="2" w:name="_Toc152592606"/>
      <w:r w:rsidRPr="00B118C8">
        <w:lastRenderedPageBreak/>
        <w:t>PHẦN XÁC NHẬN VÀ ĐÁNH GIÁ CỦA GIẢNG VIÊN</w:t>
      </w:r>
      <w:bookmarkEnd w:id="2"/>
    </w:p>
    <w:p w14:paraId="157C50DF" w14:textId="6651AB0D" w:rsidR="00B118C8" w:rsidRPr="002D796D" w:rsidRDefault="00B162F9" w:rsidP="00B162F9">
      <w:pPr>
        <w:pStyle w:val="Nidungvnbn"/>
        <w:ind w:firstLine="0"/>
        <w:rPr>
          <w:b/>
          <w:lang w:val="vi-VN"/>
        </w:rPr>
      </w:pPr>
      <w:r>
        <w:rPr>
          <w:b/>
        </w:rPr>
        <w:t xml:space="preserve">        </w:t>
      </w:r>
      <w:r w:rsidR="00B118C8"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09DE545" w14:textId="070EF427" w:rsidR="009356E1" w:rsidRPr="00134501" w:rsidRDefault="00B118C8" w:rsidP="00134501">
      <w:pPr>
        <w:tabs>
          <w:tab w:val="center" w:pos="6237"/>
        </w:tabs>
        <w:spacing w:line="276" w:lineRule="auto"/>
        <w:rPr>
          <w:lang w:val="vi-VN"/>
        </w:rPr>
      </w:pPr>
      <w:r w:rsidRPr="00DC2276">
        <w:rPr>
          <w:lang w:val="vi-VN"/>
        </w:rPr>
        <w:tab/>
        <w:t>(kí và ghi họ tên)</w:t>
      </w:r>
    </w:p>
    <w:p w14:paraId="3C7607BF" w14:textId="77777777" w:rsidR="00134501" w:rsidRDefault="00134501" w:rsidP="009356E1">
      <w:pPr>
        <w:pStyle w:val="Chng"/>
        <w:jc w:val="center"/>
      </w:pPr>
    </w:p>
    <w:p w14:paraId="77DE80A0" w14:textId="77777777" w:rsidR="00134501" w:rsidRDefault="00134501" w:rsidP="009356E1">
      <w:pPr>
        <w:pStyle w:val="Chng"/>
        <w:jc w:val="center"/>
      </w:pPr>
    </w:p>
    <w:p w14:paraId="4864AF65" w14:textId="77777777" w:rsidR="009356E1" w:rsidRDefault="009356E1" w:rsidP="009356E1">
      <w:pPr>
        <w:rPr>
          <w:lang w:val="vi-VN"/>
        </w:rPr>
      </w:pPr>
    </w:p>
    <w:p w14:paraId="5BA3272B" w14:textId="77777777" w:rsidR="009356E1" w:rsidRDefault="009356E1" w:rsidP="009356E1">
      <w:pPr>
        <w:rPr>
          <w:lang w:val="vi-VN"/>
        </w:rPr>
      </w:pPr>
    </w:p>
    <w:p w14:paraId="1C01953D" w14:textId="7B08A4B9" w:rsidR="009356E1" w:rsidRPr="009356E1" w:rsidRDefault="009356E1" w:rsidP="009356E1">
      <w:pPr>
        <w:rPr>
          <w:lang w:val="vi-VN"/>
        </w:rPr>
        <w:sectPr w:rsidR="009356E1" w:rsidRPr="009356E1" w:rsidSect="00E33E9C">
          <w:headerReference w:type="default" r:id="rId11"/>
          <w:type w:val="continuous"/>
          <w:pgSz w:w="11906" w:h="16838" w:code="9"/>
          <w:pgMar w:top="1985" w:right="1134" w:bottom="1701" w:left="1985" w:header="720" w:footer="720" w:gutter="0"/>
          <w:pgNumType w:fmt="lowerRoman" w:start="1"/>
          <w:cols w:space="720"/>
          <w:docGrid w:linePitch="360"/>
        </w:sectPr>
      </w:pPr>
    </w:p>
    <w:p w14:paraId="69BC2B21" w14:textId="5E4014EC" w:rsidR="007E6AB9" w:rsidRPr="007E6AB9" w:rsidRDefault="007E6AB9" w:rsidP="008F0026">
      <w:pPr>
        <w:pStyle w:val="Heading1"/>
        <w:numPr>
          <w:ilvl w:val="0"/>
          <w:numId w:val="0"/>
        </w:numPr>
        <w:jc w:val="center"/>
      </w:pPr>
      <w:bookmarkStart w:id="3" w:name="_Toc152592607"/>
      <w:r>
        <w:lastRenderedPageBreak/>
        <w:t>MỤC LỤC</w:t>
      </w:r>
      <w:bookmarkEnd w:id="3"/>
    </w:p>
    <w:p w14:paraId="067E9E79" w14:textId="5E0C3485" w:rsidR="00503C33" w:rsidRDefault="009D6E2E">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\o "1-4" \h \z \u </w:instrText>
      </w:r>
      <w:r>
        <w:rPr>
          <w:szCs w:val="26"/>
        </w:rPr>
        <w:fldChar w:fldCharType="separate"/>
      </w:r>
      <w:hyperlink w:anchor="_Toc152592605" w:history="1">
        <w:r w:rsidR="00503C33" w:rsidRPr="00680A34">
          <w:rPr>
            <w:rStyle w:val="Hyperlink"/>
            <w:noProof/>
          </w:rPr>
          <w:t>LỜI CẢM ƠN</w:t>
        </w:r>
        <w:r w:rsidR="00503C33">
          <w:rPr>
            <w:noProof/>
            <w:webHidden/>
          </w:rPr>
          <w:tab/>
        </w:r>
        <w:r w:rsidR="00503C33">
          <w:rPr>
            <w:noProof/>
            <w:webHidden/>
          </w:rPr>
          <w:fldChar w:fldCharType="begin"/>
        </w:r>
        <w:r w:rsidR="00503C33">
          <w:rPr>
            <w:noProof/>
            <w:webHidden/>
          </w:rPr>
          <w:instrText xml:space="preserve"> PAGEREF _Toc152592605 \h </w:instrText>
        </w:r>
        <w:r w:rsidR="00503C33">
          <w:rPr>
            <w:noProof/>
            <w:webHidden/>
          </w:rPr>
        </w:r>
        <w:r w:rsidR="00503C33">
          <w:rPr>
            <w:noProof/>
            <w:webHidden/>
          </w:rPr>
          <w:fldChar w:fldCharType="separate"/>
        </w:r>
        <w:r w:rsidR="00503C33">
          <w:rPr>
            <w:noProof/>
            <w:webHidden/>
          </w:rPr>
          <w:t>i</w:t>
        </w:r>
        <w:r w:rsidR="00503C33">
          <w:rPr>
            <w:noProof/>
            <w:webHidden/>
          </w:rPr>
          <w:fldChar w:fldCharType="end"/>
        </w:r>
      </w:hyperlink>
    </w:p>
    <w:p w14:paraId="42922BA0" w14:textId="57988728" w:rsidR="00503C33" w:rsidRDefault="00503C33">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06" w:history="1">
        <w:r w:rsidRPr="00680A34">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_Toc152592606 \h </w:instrText>
        </w:r>
        <w:r>
          <w:rPr>
            <w:noProof/>
            <w:webHidden/>
          </w:rPr>
        </w:r>
        <w:r>
          <w:rPr>
            <w:noProof/>
            <w:webHidden/>
          </w:rPr>
          <w:fldChar w:fldCharType="separate"/>
        </w:r>
        <w:r>
          <w:rPr>
            <w:noProof/>
            <w:webHidden/>
          </w:rPr>
          <w:t>iii</w:t>
        </w:r>
        <w:r>
          <w:rPr>
            <w:noProof/>
            <w:webHidden/>
          </w:rPr>
          <w:fldChar w:fldCharType="end"/>
        </w:r>
      </w:hyperlink>
    </w:p>
    <w:p w14:paraId="7CA05E48" w14:textId="427E5AB6" w:rsidR="00503C33" w:rsidRDefault="00503C33">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07" w:history="1">
        <w:r w:rsidRPr="00680A34">
          <w:rPr>
            <w:rStyle w:val="Hyperlink"/>
            <w:noProof/>
          </w:rPr>
          <w:t>MỤC LỤC</w:t>
        </w:r>
        <w:r>
          <w:rPr>
            <w:noProof/>
            <w:webHidden/>
          </w:rPr>
          <w:tab/>
        </w:r>
        <w:r>
          <w:rPr>
            <w:noProof/>
            <w:webHidden/>
          </w:rPr>
          <w:fldChar w:fldCharType="begin"/>
        </w:r>
        <w:r>
          <w:rPr>
            <w:noProof/>
            <w:webHidden/>
          </w:rPr>
          <w:instrText xml:space="preserve"> PAGEREF _Toc152592607 \h </w:instrText>
        </w:r>
        <w:r>
          <w:rPr>
            <w:noProof/>
            <w:webHidden/>
          </w:rPr>
        </w:r>
        <w:r>
          <w:rPr>
            <w:noProof/>
            <w:webHidden/>
          </w:rPr>
          <w:fldChar w:fldCharType="separate"/>
        </w:r>
        <w:r>
          <w:rPr>
            <w:noProof/>
            <w:webHidden/>
          </w:rPr>
          <w:t>1</w:t>
        </w:r>
        <w:r>
          <w:rPr>
            <w:noProof/>
            <w:webHidden/>
          </w:rPr>
          <w:fldChar w:fldCharType="end"/>
        </w:r>
      </w:hyperlink>
    </w:p>
    <w:p w14:paraId="2F4DE319" w14:textId="7FAEAC71" w:rsidR="00503C33" w:rsidRDefault="00503C33">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08" w:history="1">
        <w:r w:rsidRPr="00680A34">
          <w:rPr>
            <w:rStyle w:val="Hyperlink"/>
            <w:noProof/>
          </w:rPr>
          <w:t>CHƯƠNG 1 - VẼ ERD, MÔ HÌNH QUAN HỆ VÀ CÂU LỆNH SQL</w:t>
        </w:r>
        <w:r>
          <w:rPr>
            <w:noProof/>
            <w:webHidden/>
          </w:rPr>
          <w:tab/>
        </w:r>
        <w:r>
          <w:rPr>
            <w:noProof/>
            <w:webHidden/>
          </w:rPr>
          <w:fldChar w:fldCharType="begin"/>
        </w:r>
        <w:r>
          <w:rPr>
            <w:noProof/>
            <w:webHidden/>
          </w:rPr>
          <w:instrText xml:space="preserve"> PAGEREF _Toc152592608 \h </w:instrText>
        </w:r>
        <w:r>
          <w:rPr>
            <w:noProof/>
            <w:webHidden/>
          </w:rPr>
        </w:r>
        <w:r>
          <w:rPr>
            <w:noProof/>
            <w:webHidden/>
          </w:rPr>
          <w:fldChar w:fldCharType="separate"/>
        </w:r>
        <w:r>
          <w:rPr>
            <w:noProof/>
            <w:webHidden/>
          </w:rPr>
          <w:t>2</w:t>
        </w:r>
        <w:r>
          <w:rPr>
            <w:noProof/>
            <w:webHidden/>
          </w:rPr>
          <w:fldChar w:fldCharType="end"/>
        </w:r>
      </w:hyperlink>
    </w:p>
    <w:p w14:paraId="5A0E0222" w14:textId="66B5B4D1"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09" w:history="1">
        <w:r w:rsidRPr="00680A34">
          <w:rPr>
            <w:rStyle w:val="Hyperlink"/>
            <w:noProof/>
          </w:rPr>
          <w:t>1.1 Đặc tả của học viện đào tạo công nghệ thông tin</w:t>
        </w:r>
        <w:r>
          <w:rPr>
            <w:noProof/>
            <w:webHidden/>
          </w:rPr>
          <w:tab/>
        </w:r>
        <w:r>
          <w:rPr>
            <w:noProof/>
            <w:webHidden/>
          </w:rPr>
          <w:fldChar w:fldCharType="begin"/>
        </w:r>
        <w:r>
          <w:rPr>
            <w:noProof/>
            <w:webHidden/>
          </w:rPr>
          <w:instrText xml:space="preserve"> PAGEREF _Toc152592609 \h </w:instrText>
        </w:r>
        <w:r>
          <w:rPr>
            <w:noProof/>
            <w:webHidden/>
          </w:rPr>
        </w:r>
        <w:r>
          <w:rPr>
            <w:noProof/>
            <w:webHidden/>
          </w:rPr>
          <w:fldChar w:fldCharType="separate"/>
        </w:r>
        <w:r>
          <w:rPr>
            <w:noProof/>
            <w:webHidden/>
          </w:rPr>
          <w:t>2</w:t>
        </w:r>
        <w:r>
          <w:rPr>
            <w:noProof/>
            <w:webHidden/>
          </w:rPr>
          <w:fldChar w:fldCharType="end"/>
        </w:r>
      </w:hyperlink>
    </w:p>
    <w:p w14:paraId="6674BA33" w14:textId="1A351F51"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0" w:history="1">
        <w:r w:rsidRPr="00680A34">
          <w:rPr>
            <w:rStyle w:val="Hyperlink"/>
            <w:noProof/>
          </w:rPr>
          <w:t>1.2 Các mối quan hệ</w:t>
        </w:r>
        <w:r>
          <w:rPr>
            <w:noProof/>
            <w:webHidden/>
          </w:rPr>
          <w:tab/>
        </w:r>
        <w:r>
          <w:rPr>
            <w:noProof/>
            <w:webHidden/>
          </w:rPr>
          <w:fldChar w:fldCharType="begin"/>
        </w:r>
        <w:r>
          <w:rPr>
            <w:noProof/>
            <w:webHidden/>
          </w:rPr>
          <w:instrText xml:space="preserve"> PAGEREF _Toc152592610 \h </w:instrText>
        </w:r>
        <w:r>
          <w:rPr>
            <w:noProof/>
            <w:webHidden/>
          </w:rPr>
        </w:r>
        <w:r>
          <w:rPr>
            <w:noProof/>
            <w:webHidden/>
          </w:rPr>
          <w:fldChar w:fldCharType="separate"/>
        </w:r>
        <w:r>
          <w:rPr>
            <w:noProof/>
            <w:webHidden/>
          </w:rPr>
          <w:t>3</w:t>
        </w:r>
        <w:r>
          <w:rPr>
            <w:noProof/>
            <w:webHidden/>
          </w:rPr>
          <w:fldChar w:fldCharType="end"/>
        </w:r>
      </w:hyperlink>
    </w:p>
    <w:p w14:paraId="27182D4A" w14:textId="7D8924DD"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1" w:history="1">
        <w:r w:rsidRPr="00680A34">
          <w:rPr>
            <w:rStyle w:val="Hyperlink"/>
            <w:noProof/>
          </w:rPr>
          <w:t>1.3 Vẽ mô hình ERD cho đặc tả</w:t>
        </w:r>
        <w:r>
          <w:rPr>
            <w:noProof/>
            <w:webHidden/>
          </w:rPr>
          <w:tab/>
        </w:r>
        <w:r>
          <w:rPr>
            <w:noProof/>
            <w:webHidden/>
          </w:rPr>
          <w:fldChar w:fldCharType="begin"/>
        </w:r>
        <w:r>
          <w:rPr>
            <w:noProof/>
            <w:webHidden/>
          </w:rPr>
          <w:instrText xml:space="preserve"> PAGEREF _Toc152592611 \h </w:instrText>
        </w:r>
        <w:r>
          <w:rPr>
            <w:noProof/>
            <w:webHidden/>
          </w:rPr>
        </w:r>
        <w:r>
          <w:rPr>
            <w:noProof/>
            <w:webHidden/>
          </w:rPr>
          <w:fldChar w:fldCharType="separate"/>
        </w:r>
        <w:r>
          <w:rPr>
            <w:noProof/>
            <w:webHidden/>
          </w:rPr>
          <w:t>6</w:t>
        </w:r>
        <w:r>
          <w:rPr>
            <w:noProof/>
            <w:webHidden/>
          </w:rPr>
          <w:fldChar w:fldCharType="end"/>
        </w:r>
      </w:hyperlink>
    </w:p>
    <w:p w14:paraId="658E45E6" w14:textId="25AA522F"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2" w:history="1">
        <w:r w:rsidRPr="00680A34">
          <w:rPr>
            <w:rStyle w:val="Hyperlink"/>
            <w:noProof/>
          </w:rPr>
          <w:t>1.4 Chuyển mô hình ERD sang mô hình quan hệ</w:t>
        </w:r>
        <w:r>
          <w:rPr>
            <w:noProof/>
            <w:webHidden/>
          </w:rPr>
          <w:tab/>
        </w:r>
        <w:r>
          <w:rPr>
            <w:noProof/>
            <w:webHidden/>
          </w:rPr>
          <w:fldChar w:fldCharType="begin"/>
        </w:r>
        <w:r>
          <w:rPr>
            <w:noProof/>
            <w:webHidden/>
          </w:rPr>
          <w:instrText xml:space="preserve"> PAGEREF _Toc152592612 \h </w:instrText>
        </w:r>
        <w:r>
          <w:rPr>
            <w:noProof/>
            <w:webHidden/>
          </w:rPr>
        </w:r>
        <w:r>
          <w:rPr>
            <w:noProof/>
            <w:webHidden/>
          </w:rPr>
          <w:fldChar w:fldCharType="separate"/>
        </w:r>
        <w:r>
          <w:rPr>
            <w:noProof/>
            <w:webHidden/>
          </w:rPr>
          <w:t>7</w:t>
        </w:r>
        <w:r>
          <w:rPr>
            <w:noProof/>
            <w:webHidden/>
          </w:rPr>
          <w:fldChar w:fldCharType="end"/>
        </w:r>
      </w:hyperlink>
    </w:p>
    <w:p w14:paraId="1E1C767A" w14:textId="3AD568DD"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3" w:history="1">
        <w:r w:rsidRPr="00680A34">
          <w:rPr>
            <w:rStyle w:val="Hyperlink"/>
            <w:noProof/>
          </w:rPr>
          <w:t>1.5 Thực hiện câu lệnh SQL</w:t>
        </w:r>
        <w:r>
          <w:rPr>
            <w:noProof/>
            <w:webHidden/>
          </w:rPr>
          <w:tab/>
        </w:r>
        <w:r>
          <w:rPr>
            <w:noProof/>
            <w:webHidden/>
          </w:rPr>
          <w:fldChar w:fldCharType="begin"/>
        </w:r>
        <w:r>
          <w:rPr>
            <w:noProof/>
            <w:webHidden/>
          </w:rPr>
          <w:instrText xml:space="preserve"> PAGEREF _Toc152592613 \h </w:instrText>
        </w:r>
        <w:r>
          <w:rPr>
            <w:noProof/>
            <w:webHidden/>
          </w:rPr>
        </w:r>
        <w:r>
          <w:rPr>
            <w:noProof/>
            <w:webHidden/>
          </w:rPr>
          <w:fldChar w:fldCharType="separate"/>
        </w:r>
        <w:r>
          <w:rPr>
            <w:noProof/>
            <w:webHidden/>
          </w:rPr>
          <w:t>7</w:t>
        </w:r>
        <w:r>
          <w:rPr>
            <w:noProof/>
            <w:webHidden/>
          </w:rPr>
          <w:fldChar w:fldCharType="end"/>
        </w:r>
      </w:hyperlink>
    </w:p>
    <w:p w14:paraId="44F9EBB4" w14:textId="5AD3A56B"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4" w:history="1">
        <w:r w:rsidRPr="00680A34">
          <w:rPr>
            <w:rStyle w:val="Hyperlink"/>
            <w:noProof/>
          </w:rPr>
          <w:t>1.5.1 Tạo các bảng cho mô hình quan hệ</w:t>
        </w:r>
        <w:r>
          <w:rPr>
            <w:noProof/>
            <w:webHidden/>
          </w:rPr>
          <w:tab/>
        </w:r>
        <w:r>
          <w:rPr>
            <w:noProof/>
            <w:webHidden/>
          </w:rPr>
          <w:fldChar w:fldCharType="begin"/>
        </w:r>
        <w:r>
          <w:rPr>
            <w:noProof/>
            <w:webHidden/>
          </w:rPr>
          <w:instrText xml:space="preserve"> PAGEREF _Toc152592614 \h </w:instrText>
        </w:r>
        <w:r>
          <w:rPr>
            <w:noProof/>
            <w:webHidden/>
          </w:rPr>
        </w:r>
        <w:r>
          <w:rPr>
            <w:noProof/>
            <w:webHidden/>
          </w:rPr>
          <w:fldChar w:fldCharType="separate"/>
        </w:r>
        <w:r>
          <w:rPr>
            <w:noProof/>
            <w:webHidden/>
          </w:rPr>
          <w:t>7</w:t>
        </w:r>
        <w:r>
          <w:rPr>
            <w:noProof/>
            <w:webHidden/>
          </w:rPr>
          <w:fldChar w:fldCharType="end"/>
        </w:r>
      </w:hyperlink>
    </w:p>
    <w:p w14:paraId="42D439DF" w14:textId="0D07ECD9"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5" w:history="1">
        <w:r w:rsidRPr="00680A34">
          <w:rPr>
            <w:rStyle w:val="Hyperlink"/>
            <w:noProof/>
          </w:rPr>
          <w:t>1.5.2 Tạo ít nhất 2 function để thêm dữ liệu vào bảng</w:t>
        </w:r>
        <w:r>
          <w:rPr>
            <w:noProof/>
            <w:webHidden/>
          </w:rPr>
          <w:tab/>
        </w:r>
        <w:r>
          <w:rPr>
            <w:noProof/>
            <w:webHidden/>
          </w:rPr>
          <w:fldChar w:fldCharType="begin"/>
        </w:r>
        <w:r>
          <w:rPr>
            <w:noProof/>
            <w:webHidden/>
          </w:rPr>
          <w:instrText xml:space="preserve"> PAGEREF _Toc152592615 \h </w:instrText>
        </w:r>
        <w:r>
          <w:rPr>
            <w:noProof/>
            <w:webHidden/>
          </w:rPr>
        </w:r>
        <w:r>
          <w:rPr>
            <w:noProof/>
            <w:webHidden/>
          </w:rPr>
          <w:fldChar w:fldCharType="separate"/>
        </w:r>
        <w:r>
          <w:rPr>
            <w:noProof/>
            <w:webHidden/>
          </w:rPr>
          <w:t>10</w:t>
        </w:r>
        <w:r>
          <w:rPr>
            <w:noProof/>
            <w:webHidden/>
          </w:rPr>
          <w:fldChar w:fldCharType="end"/>
        </w:r>
      </w:hyperlink>
    </w:p>
    <w:p w14:paraId="62BD05EA" w14:textId="0BF15712"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6" w:history="1">
        <w:r w:rsidRPr="00680A34">
          <w:rPr>
            <w:rStyle w:val="Hyperlink"/>
            <w:noProof/>
          </w:rPr>
          <w:t>1.5.3 Tạo ít nhất một trigger kiểm tra khóa ngoại, miền giá trị</w:t>
        </w:r>
        <w:r>
          <w:rPr>
            <w:noProof/>
            <w:webHidden/>
          </w:rPr>
          <w:tab/>
        </w:r>
        <w:r>
          <w:rPr>
            <w:noProof/>
            <w:webHidden/>
          </w:rPr>
          <w:fldChar w:fldCharType="begin"/>
        </w:r>
        <w:r>
          <w:rPr>
            <w:noProof/>
            <w:webHidden/>
          </w:rPr>
          <w:instrText xml:space="preserve"> PAGEREF _Toc152592616 \h </w:instrText>
        </w:r>
        <w:r>
          <w:rPr>
            <w:noProof/>
            <w:webHidden/>
          </w:rPr>
        </w:r>
        <w:r>
          <w:rPr>
            <w:noProof/>
            <w:webHidden/>
          </w:rPr>
          <w:fldChar w:fldCharType="separate"/>
        </w:r>
        <w:r>
          <w:rPr>
            <w:noProof/>
            <w:webHidden/>
          </w:rPr>
          <w:t>14</w:t>
        </w:r>
        <w:r>
          <w:rPr>
            <w:noProof/>
            <w:webHidden/>
          </w:rPr>
          <w:fldChar w:fldCharType="end"/>
        </w:r>
      </w:hyperlink>
    </w:p>
    <w:p w14:paraId="0898BD0D" w14:textId="2270D9C3" w:rsidR="00503C33" w:rsidRDefault="00503C33">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7" w:history="1">
        <w:r w:rsidRPr="00680A34">
          <w:rPr>
            <w:rStyle w:val="Hyperlink"/>
            <w:noProof/>
          </w:rPr>
          <w:t>CHƯƠNG 2 - CÀI ĐẶT BẰNG NGÔN NGỮ PYTHON</w:t>
        </w:r>
        <w:r>
          <w:rPr>
            <w:noProof/>
            <w:webHidden/>
          </w:rPr>
          <w:tab/>
        </w:r>
        <w:r>
          <w:rPr>
            <w:noProof/>
            <w:webHidden/>
          </w:rPr>
          <w:fldChar w:fldCharType="begin"/>
        </w:r>
        <w:r>
          <w:rPr>
            <w:noProof/>
            <w:webHidden/>
          </w:rPr>
          <w:instrText xml:space="preserve"> PAGEREF _Toc152592617 \h </w:instrText>
        </w:r>
        <w:r>
          <w:rPr>
            <w:noProof/>
            <w:webHidden/>
          </w:rPr>
        </w:r>
        <w:r>
          <w:rPr>
            <w:noProof/>
            <w:webHidden/>
          </w:rPr>
          <w:fldChar w:fldCharType="separate"/>
        </w:r>
        <w:r>
          <w:rPr>
            <w:noProof/>
            <w:webHidden/>
          </w:rPr>
          <w:t>18</w:t>
        </w:r>
        <w:r>
          <w:rPr>
            <w:noProof/>
            <w:webHidden/>
          </w:rPr>
          <w:fldChar w:fldCharType="end"/>
        </w:r>
      </w:hyperlink>
    </w:p>
    <w:p w14:paraId="6699436F" w14:textId="5CC83518"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8" w:history="1">
        <w:r w:rsidRPr="00680A34">
          <w:rPr>
            <w:rStyle w:val="Hyperlink"/>
            <w:noProof/>
          </w:rPr>
          <w:t>2.1 Định dạng file input1.txt và output1.txt</w:t>
        </w:r>
        <w:r>
          <w:rPr>
            <w:noProof/>
            <w:webHidden/>
          </w:rPr>
          <w:tab/>
        </w:r>
        <w:r>
          <w:rPr>
            <w:noProof/>
            <w:webHidden/>
          </w:rPr>
          <w:fldChar w:fldCharType="begin"/>
        </w:r>
        <w:r>
          <w:rPr>
            <w:noProof/>
            <w:webHidden/>
          </w:rPr>
          <w:instrText xml:space="preserve"> PAGEREF _Toc152592618 \h </w:instrText>
        </w:r>
        <w:r>
          <w:rPr>
            <w:noProof/>
            <w:webHidden/>
          </w:rPr>
        </w:r>
        <w:r>
          <w:rPr>
            <w:noProof/>
            <w:webHidden/>
          </w:rPr>
          <w:fldChar w:fldCharType="separate"/>
        </w:r>
        <w:r>
          <w:rPr>
            <w:noProof/>
            <w:webHidden/>
          </w:rPr>
          <w:t>18</w:t>
        </w:r>
        <w:r>
          <w:rPr>
            <w:noProof/>
            <w:webHidden/>
          </w:rPr>
          <w:fldChar w:fldCharType="end"/>
        </w:r>
      </w:hyperlink>
    </w:p>
    <w:p w14:paraId="20BCDD81" w14:textId="6BCA8D20"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19" w:history="1">
        <w:r w:rsidRPr="00680A34">
          <w:rPr>
            <w:rStyle w:val="Hyperlink"/>
            <w:noProof/>
          </w:rPr>
          <w:t>2.1.1 Về định dạng của input1.txt</w:t>
        </w:r>
        <w:r>
          <w:rPr>
            <w:noProof/>
            <w:webHidden/>
          </w:rPr>
          <w:tab/>
        </w:r>
        <w:r>
          <w:rPr>
            <w:noProof/>
            <w:webHidden/>
          </w:rPr>
          <w:fldChar w:fldCharType="begin"/>
        </w:r>
        <w:r>
          <w:rPr>
            <w:noProof/>
            <w:webHidden/>
          </w:rPr>
          <w:instrText xml:space="preserve"> PAGEREF _Toc152592619 \h </w:instrText>
        </w:r>
        <w:r>
          <w:rPr>
            <w:noProof/>
            <w:webHidden/>
          </w:rPr>
        </w:r>
        <w:r>
          <w:rPr>
            <w:noProof/>
            <w:webHidden/>
          </w:rPr>
          <w:fldChar w:fldCharType="separate"/>
        </w:r>
        <w:r>
          <w:rPr>
            <w:noProof/>
            <w:webHidden/>
          </w:rPr>
          <w:t>18</w:t>
        </w:r>
        <w:r>
          <w:rPr>
            <w:noProof/>
            <w:webHidden/>
          </w:rPr>
          <w:fldChar w:fldCharType="end"/>
        </w:r>
      </w:hyperlink>
    </w:p>
    <w:p w14:paraId="088A7216" w14:textId="3E9E27DE"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0" w:history="1">
        <w:r w:rsidRPr="00680A34">
          <w:rPr>
            <w:rStyle w:val="Hyperlink"/>
            <w:noProof/>
          </w:rPr>
          <w:t>2.1.2 Về định dạng của output1.txt</w:t>
        </w:r>
        <w:r>
          <w:rPr>
            <w:noProof/>
            <w:webHidden/>
          </w:rPr>
          <w:tab/>
        </w:r>
        <w:r>
          <w:rPr>
            <w:noProof/>
            <w:webHidden/>
          </w:rPr>
          <w:fldChar w:fldCharType="begin"/>
        </w:r>
        <w:r>
          <w:rPr>
            <w:noProof/>
            <w:webHidden/>
          </w:rPr>
          <w:instrText xml:space="preserve"> PAGEREF _Toc152592620 \h </w:instrText>
        </w:r>
        <w:r>
          <w:rPr>
            <w:noProof/>
            <w:webHidden/>
          </w:rPr>
        </w:r>
        <w:r>
          <w:rPr>
            <w:noProof/>
            <w:webHidden/>
          </w:rPr>
          <w:fldChar w:fldCharType="separate"/>
        </w:r>
        <w:r>
          <w:rPr>
            <w:noProof/>
            <w:webHidden/>
          </w:rPr>
          <w:t>20</w:t>
        </w:r>
        <w:r>
          <w:rPr>
            <w:noProof/>
            <w:webHidden/>
          </w:rPr>
          <w:fldChar w:fldCharType="end"/>
        </w:r>
      </w:hyperlink>
    </w:p>
    <w:p w14:paraId="42476FC3" w14:textId="3D287FC3"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1" w:history="1">
        <w:r w:rsidRPr="00680A34">
          <w:rPr>
            <w:rStyle w:val="Hyperlink"/>
            <w:noProof/>
          </w:rPr>
          <w:t>2.1.3 Về phần cài đặt Python</w:t>
        </w:r>
        <w:r>
          <w:rPr>
            <w:noProof/>
            <w:webHidden/>
          </w:rPr>
          <w:tab/>
        </w:r>
        <w:r>
          <w:rPr>
            <w:noProof/>
            <w:webHidden/>
          </w:rPr>
          <w:fldChar w:fldCharType="begin"/>
        </w:r>
        <w:r>
          <w:rPr>
            <w:noProof/>
            <w:webHidden/>
          </w:rPr>
          <w:instrText xml:space="preserve"> PAGEREF _Toc152592621 \h </w:instrText>
        </w:r>
        <w:r>
          <w:rPr>
            <w:noProof/>
            <w:webHidden/>
          </w:rPr>
        </w:r>
        <w:r>
          <w:rPr>
            <w:noProof/>
            <w:webHidden/>
          </w:rPr>
          <w:fldChar w:fldCharType="separate"/>
        </w:r>
        <w:r>
          <w:rPr>
            <w:noProof/>
            <w:webHidden/>
          </w:rPr>
          <w:t>21</w:t>
        </w:r>
        <w:r>
          <w:rPr>
            <w:noProof/>
            <w:webHidden/>
          </w:rPr>
          <w:fldChar w:fldCharType="end"/>
        </w:r>
      </w:hyperlink>
    </w:p>
    <w:p w14:paraId="49976767" w14:textId="68736D2F" w:rsidR="00503C33" w:rsidRDefault="00503C33">
      <w:pPr>
        <w:pStyle w:val="TOC2"/>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2" w:history="1">
        <w:r w:rsidRPr="00680A34">
          <w:rPr>
            <w:rStyle w:val="Hyperlink"/>
            <w:noProof/>
          </w:rPr>
          <w:t>2.2 Định dạng file input2.txt và output2.txt</w:t>
        </w:r>
        <w:r>
          <w:rPr>
            <w:noProof/>
            <w:webHidden/>
          </w:rPr>
          <w:tab/>
        </w:r>
        <w:r>
          <w:rPr>
            <w:noProof/>
            <w:webHidden/>
          </w:rPr>
          <w:fldChar w:fldCharType="begin"/>
        </w:r>
        <w:r>
          <w:rPr>
            <w:noProof/>
            <w:webHidden/>
          </w:rPr>
          <w:instrText xml:space="preserve"> PAGEREF _Toc152592622 \h </w:instrText>
        </w:r>
        <w:r>
          <w:rPr>
            <w:noProof/>
            <w:webHidden/>
          </w:rPr>
        </w:r>
        <w:r>
          <w:rPr>
            <w:noProof/>
            <w:webHidden/>
          </w:rPr>
          <w:fldChar w:fldCharType="separate"/>
        </w:r>
        <w:r>
          <w:rPr>
            <w:noProof/>
            <w:webHidden/>
          </w:rPr>
          <w:t>24</w:t>
        </w:r>
        <w:r>
          <w:rPr>
            <w:noProof/>
            <w:webHidden/>
          </w:rPr>
          <w:fldChar w:fldCharType="end"/>
        </w:r>
      </w:hyperlink>
    </w:p>
    <w:p w14:paraId="5066B2E8" w14:textId="4820BE17"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3" w:history="1">
        <w:r w:rsidRPr="00680A34">
          <w:rPr>
            <w:rStyle w:val="Hyperlink"/>
            <w:noProof/>
          </w:rPr>
          <w:t>2.2.1 Về định dạng của input2.txt</w:t>
        </w:r>
        <w:r>
          <w:rPr>
            <w:noProof/>
            <w:webHidden/>
          </w:rPr>
          <w:tab/>
        </w:r>
        <w:r>
          <w:rPr>
            <w:noProof/>
            <w:webHidden/>
          </w:rPr>
          <w:fldChar w:fldCharType="begin"/>
        </w:r>
        <w:r>
          <w:rPr>
            <w:noProof/>
            <w:webHidden/>
          </w:rPr>
          <w:instrText xml:space="preserve"> PAGEREF _Toc152592623 \h </w:instrText>
        </w:r>
        <w:r>
          <w:rPr>
            <w:noProof/>
            <w:webHidden/>
          </w:rPr>
        </w:r>
        <w:r>
          <w:rPr>
            <w:noProof/>
            <w:webHidden/>
          </w:rPr>
          <w:fldChar w:fldCharType="separate"/>
        </w:r>
        <w:r>
          <w:rPr>
            <w:noProof/>
            <w:webHidden/>
          </w:rPr>
          <w:t>24</w:t>
        </w:r>
        <w:r>
          <w:rPr>
            <w:noProof/>
            <w:webHidden/>
          </w:rPr>
          <w:fldChar w:fldCharType="end"/>
        </w:r>
      </w:hyperlink>
    </w:p>
    <w:p w14:paraId="0EEA5BFB" w14:textId="59284151"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4" w:history="1">
        <w:r w:rsidRPr="00680A34">
          <w:rPr>
            <w:rStyle w:val="Hyperlink"/>
            <w:noProof/>
          </w:rPr>
          <w:t>2.2.2 Về định dạng của output2.txt</w:t>
        </w:r>
        <w:r>
          <w:rPr>
            <w:noProof/>
            <w:webHidden/>
          </w:rPr>
          <w:tab/>
        </w:r>
        <w:r>
          <w:rPr>
            <w:noProof/>
            <w:webHidden/>
          </w:rPr>
          <w:fldChar w:fldCharType="begin"/>
        </w:r>
        <w:r>
          <w:rPr>
            <w:noProof/>
            <w:webHidden/>
          </w:rPr>
          <w:instrText xml:space="preserve"> PAGEREF _Toc152592624 \h </w:instrText>
        </w:r>
        <w:r>
          <w:rPr>
            <w:noProof/>
            <w:webHidden/>
          </w:rPr>
        </w:r>
        <w:r>
          <w:rPr>
            <w:noProof/>
            <w:webHidden/>
          </w:rPr>
          <w:fldChar w:fldCharType="separate"/>
        </w:r>
        <w:r>
          <w:rPr>
            <w:noProof/>
            <w:webHidden/>
          </w:rPr>
          <w:t>26</w:t>
        </w:r>
        <w:r>
          <w:rPr>
            <w:noProof/>
            <w:webHidden/>
          </w:rPr>
          <w:fldChar w:fldCharType="end"/>
        </w:r>
      </w:hyperlink>
    </w:p>
    <w:p w14:paraId="4FD75CA9" w14:textId="7967D139" w:rsidR="00503C33" w:rsidRDefault="00503C33">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52592625" w:history="1">
        <w:r w:rsidRPr="00680A34">
          <w:rPr>
            <w:rStyle w:val="Hyperlink"/>
            <w:noProof/>
          </w:rPr>
          <w:t>2.2.3 Về phần cài dặt Python</w:t>
        </w:r>
        <w:r>
          <w:rPr>
            <w:noProof/>
            <w:webHidden/>
          </w:rPr>
          <w:tab/>
        </w:r>
        <w:r>
          <w:rPr>
            <w:noProof/>
            <w:webHidden/>
          </w:rPr>
          <w:fldChar w:fldCharType="begin"/>
        </w:r>
        <w:r>
          <w:rPr>
            <w:noProof/>
            <w:webHidden/>
          </w:rPr>
          <w:instrText xml:space="preserve"> PAGEREF _Toc152592625 \h </w:instrText>
        </w:r>
        <w:r>
          <w:rPr>
            <w:noProof/>
            <w:webHidden/>
          </w:rPr>
        </w:r>
        <w:r>
          <w:rPr>
            <w:noProof/>
            <w:webHidden/>
          </w:rPr>
          <w:fldChar w:fldCharType="separate"/>
        </w:r>
        <w:r>
          <w:rPr>
            <w:noProof/>
            <w:webHidden/>
          </w:rPr>
          <w:t>27</w:t>
        </w:r>
        <w:r>
          <w:rPr>
            <w:noProof/>
            <w:webHidden/>
          </w:rPr>
          <w:fldChar w:fldCharType="end"/>
        </w:r>
      </w:hyperlink>
    </w:p>
    <w:p w14:paraId="4D0C6ED2" w14:textId="140AAD3E" w:rsidR="000969EB" w:rsidRDefault="009D6E2E" w:rsidP="000969EB">
      <w:pPr>
        <w:spacing w:after="200" w:line="276" w:lineRule="auto"/>
        <w:rPr>
          <w:sz w:val="26"/>
          <w:szCs w:val="26"/>
        </w:rPr>
      </w:pPr>
      <w:r>
        <w:rPr>
          <w:sz w:val="26"/>
          <w:szCs w:val="26"/>
        </w:rPr>
        <w:fldChar w:fldCharType="end"/>
      </w:r>
    </w:p>
    <w:p w14:paraId="77B8AA01" w14:textId="77777777" w:rsidR="000969EB" w:rsidRDefault="000969EB" w:rsidP="000969EB">
      <w:pPr>
        <w:spacing w:after="200" w:line="276" w:lineRule="auto"/>
        <w:rPr>
          <w:sz w:val="26"/>
          <w:szCs w:val="26"/>
        </w:rPr>
      </w:pPr>
    </w:p>
    <w:p w14:paraId="65C161B6" w14:textId="77777777" w:rsidR="000969EB" w:rsidRDefault="000969EB" w:rsidP="000969EB">
      <w:pPr>
        <w:spacing w:after="200" w:line="276" w:lineRule="auto"/>
        <w:rPr>
          <w:sz w:val="26"/>
          <w:szCs w:val="26"/>
        </w:rPr>
      </w:pPr>
    </w:p>
    <w:p w14:paraId="4BB34A51" w14:textId="6E6A5B22" w:rsidR="006D6A7B" w:rsidRDefault="006D6A7B" w:rsidP="00E71E49">
      <w:pPr>
        <w:pStyle w:val="Nidungvnbn"/>
        <w:ind w:firstLine="0"/>
      </w:pPr>
    </w:p>
    <w:p w14:paraId="3F2C185F" w14:textId="77777777" w:rsidR="00E71E49" w:rsidRDefault="00E71E49" w:rsidP="00E71E49">
      <w:pPr>
        <w:pStyle w:val="Nidungvnbn"/>
        <w:ind w:firstLine="0"/>
      </w:pPr>
    </w:p>
    <w:p w14:paraId="0A666F08" w14:textId="5B8C723F" w:rsidR="00E71E49" w:rsidRDefault="00503E38" w:rsidP="00503E38">
      <w:pPr>
        <w:pStyle w:val="Heading1"/>
        <w:rPr>
          <w:lang w:val="en-US"/>
        </w:rPr>
      </w:pPr>
      <w:bookmarkStart w:id="4" w:name="_Toc152592608"/>
      <w:r>
        <w:rPr>
          <w:lang w:val="en-US"/>
        </w:rPr>
        <w:lastRenderedPageBreak/>
        <w:t>VẼ</w:t>
      </w:r>
      <w:r w:rsidR="00883A86">
        <w:rPr>
          <w:lang w:val="en-US"/>
        </w:rPr>
        <w:t xml:space="preserve"> </w:t>
      </w:r>
      <w:r>
        <w:rPr>
          <w:lang w:val="en-US"/>
        </w:rPr>
        <w:t>ERD, MÔ HÌNH QUAN HỆ VÀ</w:t>
      </w:r>
      <w:r w:rsidR="00883A86">
        <w:rPr>
          <w:lang w:val="en-US"/>
        </w:rPr>
        <w:t xml:space="preserve"> </w:t>
      </w:r>
      <w:r>
        <w:rPr>
          <w:lang w:val="en-US"/>
        </w:rPr>
        <w:t>CÂU LỆNH SQL</w:t>
      </w:r>
      <w:bookmarkEnd w:id="4"/>
    </w:p>
    <w:p w14:paraId="202DAFCE" w14:textId="06D81D22" w:rsidR="00503E38" w:rsidRDefault="00503E38" w:rsidP="00503E38">
      <w:pPr>
        <w:pStyle w:val="Heading2"/>
      </w:pPr>
      <w:bookmarkStart w:id="5" w:name="_Toc152592609"/>
      <w:r>
        <w:t>1.1 Đặc tả của học viện đào tạo công nghệ thông tin</w:t>
      </w:r>
      <w:bookmarkEnd w:id="5"/>
    </w:p>
    <w:p w14:paraId="4B107374" w14:textId="77777777" w:rsidR="00503E38" w:rsidRPr="00503E38" w:rsidRDefault="00503E38" w:rsidP="00503E38">
      <w:pPr>
        <w:pStyle w:val="Nidungvnbn"/>
      </w:pPr>
      <w:r w:rsidRPr="00503E38">
        <w:t>Một học viện đào tạo công nghệ thông tin đang cần xây dựng hệ thống quản lí và tổ chức việc dạy học. Học viện đang có những thông tin như sau:</w:t>
      </w:r>
    </w:p>
    <w:p w14:paraId="512A0A2C" w14:textId="410B2139" w:rsidR="00503E38" w:rsidRPr="00503E38" w:rsidRDefault="00503E38" w:rsidP="00503E38">
      <w:pPr>
        <w:pStyle w:val="Nidungvnbn"/>
      </w:pPr>
      <w:r w:rsidRPr="00503E38">
        <w:t xml:space="preserve">Hiện nay, học viện đang đào tạo rất nhiều ngành công nghệ thông tin và đã mở được nhiều chi nhánh trên khắp cả nước. Thông tin của chi nhánh bao gồm mã chi nhánh, địa chỉ và diện tích. Tại mỗi chi nhánh sẽ có nhiều lớp khác nhau, lớp sẽ được chia theo ngành và thuộc tính của ngành gồm mã ngành và tên ngành. Tùy vào số lượng học sinh quá đông mà một ngành có thể sẽ có nhiều lớp. Thông tin của lớp bao gồm mã lớp, tên lớp và số lượng sinh viên của lớp đó. </w:t>
      </w:r>
    </w:p>
    <w:p w14:paraId="54D51C70" w14:textId="63066331" w:rsidR="00503E38" w:rsidRPr="00503E38" w:rsidRDefault="00503E38" w:rsidP="00503E38">
      <w:pPr>
        <w:pStyle w:val="Nidungvnbn"/>
      </w:pPr>
      <w:r w:rsidRPr="00503E38">
        <w:t>Ngoài ra, sẽ có nhiều loại nhân viên làm việc tại các chi nhánh. Thông tin của nhân viên bao gồm mã nhân viên, họ tên và số điện thoại. Nếu là nhân viên kế toán thì cần thêm bằng cấp và chứng chỉ tin học, còn nhân viên tư vấn ở quầy lễ tân sẽ cần cung cấp thêm điểm gpa và năm kinh nghiệm.</w:t>
      </w:r>
    </w:p>
    <w:p w14:paraId="0EB0E874" w14:textId="2C3DEB2D" w:rsidR="00503E38" w:rsidRPr="00503E38" w:rsidRDefault="00503E38" w:rsidP="00503E38">
      <w:pPr>
        <w:pStyle w:val="Nidungvnbn"/>
      </w:pPr>
      <w:r w:rsidRPr="00503E38">
        <w:t>Khi sinh viên đ</w:t>
      </w:r>
      <w:r>
        <w:t>ế</w:t>
      </w:r>
      <w:r w:rsidRPr="00503E38">
        <w:t xml:space="preserve">n đăng kí học tại học viện sẽ được xếp vào một lớp với ngành tương ứng để hằng tuần giảng viên chủ nhiệm sẽ sinh hoạt và cố vấn cho sinh viên. Mỗi giảng viên sẽ chủ nhiệm một lớp và một lớp chỉ có một giảng viên chủ nhiệm. Thông tin của giảng viên bao gồm mã giảng viên, họ tên, email và học vị. Còn sinh viên sẽ có thuộc tính như mã sinh viên, họ tên, ngày sinh, giới tính và quê quán. </w:t>
      </w:r>
    </w:p>
    <w:p w14:paraId="33D275F8" w14:textId="4CABD9A2" w:rsidR="00503E38" w:rsidRPr="00503E38" w:rsidRDefault="00503E38" w:rsidP="00503E38">
      <w:pPr>
        <w:pStyle w:val="Nidungvnbn"/>
      </w:pPr>
      <w:r w:rsidRPr="00503E38">
        <w:t>Bên cạnh đó, sinh viên sẽ được học nhiều môn học và thuộc tính môn học gồm mã môn, tên môn và số tiết. Một môn học sẽ có nhiều khóa học để sinh viên có thể lựa chọn thời gian thích hợp, thuộc tính của khóa học bao gồm mã khóa học, thời khóa biểu và giảng viên nào sẽ dạy. Mã khóa học dùng để phân biệt các khóa học khác của một môn học, nhưng sẽ không là duy nhất so với tất cả các khóa học của các môn. Khi kết thúc môn học, sinh viên sẽ được làm kiểm tra và có điểm tổng kết của các môn sinh viên đã học tương ứng</w:t>
      </w:r>
      <w:r w:rsidR="00AE656A">
        <w:t>.</w:t>
      </w:r>
    </w:p>
    <w:p w14:paraId="71C42D0C" w14:textId="77777777" w:rsidR="00503E38" w:rsidRPr="00503E38" w:rsidRDefault="00503E38" w:rsidP="00503E38">
      <w:pPr>
        <w:pStyle w:val="Nidungvnbn"/>
      </w:pPr>
    </w:p>
    <w:p w14:paraId="247E3EF5" w14:textId="127E99F0" w:rsidR="00503E38" w:rsidRDefault="00EA084F" w:rsidP="00EA084F">
      <w:pPr>
        <w:pStyle w:val="Heading2"/>
      </w:pPr>
      <w:bookmarkStart w:id="6" w:name="_Toc152592610"/>
      <w:r>
        <w:lastRenderedPageBreak/>
        <w:t>1.2 Các mối quan hệ</w:t>
      </w:r>
      <w:bookmarkEnd w:id="6"/>
    </w:p>
    <w:p w14:paraId="402F31B4" w14:textId="77777777" w:rsidR="00EA084F" w:rsidRDefault="00EA084F" w:rsidP="00EA084F">
      <w:pPr>
        <w:spacing w:after="120" w:line="360" w:lineRule="auto"/>
        <w:jc w:val="both"/>
        <w:rPr>
          <w:sz w:val="26"/>
          <w:szCs w:val="26"/>
        </w:rPr>
      </w:pPr>
      <w:r w:rsidRPr="009222F7">
        <w:rPr>
          <w:sz w:val="26"/>
          <w:szCs w:val="26"/>
        </w:rPr>
        <w:t>a. Quan hệ 1 – n:</w:t>
      </w:r>
    </w:p>
    <w:p w14:paraId="6D92AA31" w14:textId="3D02563C" w:rsidR="00EA084F" w:rsidRPr="00EA084F" w:rsidRDefault="00EA084F">
      <w:pPr>
        <w:pStyle w:val="ListParagraph"/>
        <w:numPr>
          <w:ilvl w:val="0"/>
          <w:numId w:val="4"/>
        </w:numPr>
        <w:spacing w:after="120" w:line="360" w:lineRule="auto"/>
        <w:jc w:val="both"/>
        <w:rPr>
          <w:sz w:val="26"/>
          <w:szCs w:val="26"/>
        </w:rPr>
      </w:pPr>
      <w:r w:rsidRPr="00EA084F">
        <w:rPr>
          <w:sz w:val="26"/>
          <w:szCs w:val="26"/>
        </w:rPr>
        <w:t>Một chi nhánh sẽ có ít nhất 1 lớp, nhiều nhất là n lớp và một lớp chỉ nằm trong duy nhất 1 chi nhánh</w:t>
      </w:r>
      <w:r w:rsidR="00AE656A">
        <w:rPr>
          <w:sz w:val="26"/>
          <w:szCs w:val="26"/>
        </w:rPr>
        <w:t>.</w:t>
      </w:r>
    </w:p>
    <w:p w14:paraId="2E9817E8" w14:textId="1DB31424" w:rsidR="00EA084F" w:rsidRDefault="00256A70" w:rsidP="00EA084F">
      <w:pPr>
        <w:spacing w:after="120" w:line="360" w:lineRule="auto"/>
        <w:jc w:val="both"/>
        <w:rPr>
          <w:sz w:val="26"/>
          <w:szCs w:val="26"/>
        </w:rPr>
      </w:pPr>
      <w:r w:rsidRPr="00256A70">
        <w:rPr>
          <w:noProof/>
          <w:sz w:val="26"/>
          <w:szCs w:val="26"/>
        </w:rPr>
        <w:drawing>
          <wp:anchor distT="0" distB="0" distL="114300" distR="114300" simplePos="0" relativeHeight="251652608" behindDoc="0" locked="0" layoutInCell="1" allowOverlap="1" wp14:anchorId="15794924" wp14:editId="46F7523A">
            <wp:simplePos x="0" y="0"/>
            <wp:positionH relativeFrom="column">
              <wp:posOffset>-3175</wp:posOffset>
            </wp:positionH>
            <wp:positionV relativeFrom="paragraph">
              <wp:posOffset>14605</wp:posOffset>
            </wp:positionV>
            <wp:extent cx="5579745" cy="733425"/>
            <wp:effectExtent l="0" t="0" r="0" b="0"/>
            <wp:wrapNone/>
            <wp:docPr id="15840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8594"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733425"/>
                    </a:xfrm>
                    <a:prstGeom prst="rect">
                      <a:avLst/>
                    </a:prstGeom>
                  </pic:spPr>
                </pic:pic>
              </a:graphicData>
            </a:graphic>
          </wp:anchor>
        </w:drawing>
      </w:r>
    </w:p>
    <w:p w14:paraId="1281FF98" w14:textId="77777777" w:rsidR="00EA084F" w:rsidRDefault="00EA084F" w:rsidP="00EA084F">
      <w:pPr>
        <w:spacing w:after="120" w:line="360" w:lineRule="auto"/>
        <w:jc w:val="both"/>
        <w:rPr>
          <w:sz w:val="26"/>
          <w:szCs w:val="26"/>
        </w:rPr>
      </w:pPr>
    </w:p>
    <w:p w14:paraId="193AAC93" w14:textId="77777777" w:rsidR="00256A70" w:rsidRPr="00D32520" w:rsidRDefault="00256A70" w:rsidP="00EA084F">
      <w:pPr>
        <w:spacing w:after="120" w:line="360" w:lineRule="auto"/>
        <w:jc w:val="both"/>
        <w:rPr>
          <w:sz w:val="26"/>
          <w:szCs w:val="26"/>
        </w:rPr>
      </w:pPr>
    </w:p>
    <w:p w14:paraId="203729D6" w14:textId="720263EC" w:rsidR="00EA084F" w:rsidRPr="00EA084F" w:rsidRDefault="00EA084F">
      <w:pPr>
        <w:pStyle w:val="ListParagraph"/>
        <w:numPr>
          <w:ilvl w:val="0"/>
          <w:numId w:val="4"/>
        </w:numPr>
        <w:spacing w:after="120" w:line="360" w:lineRule="auto"/>
        <w:jc w:val="both"/>
        <w:rPr>
          <w:sz w:val="26"/>
          <w:szCs w:val="26"/>
        </w:rPr>
      </w:pPr>
      <w:r w:rsidRPr="00EA084F">
        <w:rPr>
          <w:sz w:val="26"/>
          <w:szCs w:val="26"/>
        </w:rPr>
        <w:t>Một chi nhánh sẽ có ít nhất 1 nhân viên làm việc, nhiều nhất là n nhân viên và một nhân viên sẽ công tác tại duy nhất 1 chi nhánh</w:t>
      </w:r>
      <w:r w:rsidR="00AE656A">
        <w:rPr>
          <w:sz w:val="26"/>
          <w:szCs w:val="26"/>
        </w:rPr>
        <w:t>.</w:t>
      </w:r>
    </w:p>
    <w:p w14:paraId="7F4CB262" w14:textId="24098F2C" w:rsidR="00EA084F" w:rsidRDefault="00256A70" w:rsidP="00EA084F">
      <w:pPr>
        <w:spacing w:after="120" w:line="360" w:lineRule="auto"/>
        <w:jc w:val="both"/>
        <w:rPr>
          <w:sz w:val="26"/>
          <w:szCs w:val="26"/>
        </w:rPr>
      </w:pPr>
      <w:r w:rsidRPr="00256A70">
        <w:rPr>
          <w:noProof/>
          <w:sz w:val="26"/>
          <w:szCs w:val="26"/>
        </w:rPr>
        <w:drawing>
          <wp:anchor distT="0" distB="0" distL="114300" distR="114300" simplePos="0" relativeHeight="251598336" behindDoc="0" locked="0" layoutInCell="1" allowOverlap="1" wp14:anchorId="7BE262AE" wp14:editId="56D1C209">
            <wp:simplePos x="0" y="0"/>
            <wp:positionH relativeFrom="column">
              <wp:posOffset>1282700</wp:posOffset>
            </wp:positionH>
            <wp:positionV relativeFrom="paragraph">
              <wp:posOffset>7620</wp:posOffset>
            </wp:positionV>
            <wp:extent cx="2467319" cy="2305372"/>
            <wp:effectExtent l="0" t="0" r="0" b="0"/>
            <wp:wrapNone/>
            <wp:docPr id="192633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3086"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2305372"/>
                    </a:xfrm>
                    <a:prstGeom prst="rect">
                      <a:avLst/>
                    </a:prstGeom>
                  </pic:spPr>
                </pic:pic>
              </a:graphicData>
            </a:graphic>
          </wp:anchor>
        </w:drawing>
      </w:r>
    </w:p>
    <w:p w14:paraId="3C6449EB" w14:textId="54719262" w:rsidR="00EA084F" w:rsidRDefault="00EA084F" w:rsidP="00EA084F">
      <w:pPr>
        <w:spacing w:after="120" w:line="360" w:lineRule="auto"/>
        <w:jc w:val="both"/>
        <w:rPr>
          <w:sz w:val="26"/>
          <w:szCs w:val="26"/>
        </w:rPr>
      </w:pPr>
    </w:p>
    <w:p w14:paraId="6E74A0FF" w14:textId="28253991" w:rsidR="00EA084F" w:rsidRDefault="00EA084F" w:rsidP="00EA084F">
      <w:pPr>
        <w:spacing w:after="120" w:line="360" w:lineRule="auto"/>
        <w:jc w:val="both"/>
        <w:rPr>
          <w:sz w:val="26"/>
          <w:szCs w:val="26"/>
        </w:rPr>
      </w:pPr>
    </w:p>
    <w:p w14:paraId="0B5154AB" w14:textId="307FA318" w:rsidR="00EA084F" w:rsidRDefault="00EA084F" w:rsidP="00EA084F">
      <w:pPr>
        <w:spacing w:after="120" w:line="360" w:lineRule="auto"/>
        <w:jc w:val="both"/>
        <w:rPr>
          <w:sz w:val="26"/>
          <w:szCs w:val="26"/>
        </w:rPr>
      </w:pPr>
    </w:p>
    <w:p w14:paraId="4A29EBAD" w14:textId="1DE4C4F8" w:rsidR="00EA084F" w:rsidRDefault="00EA084F" w:rsidP="00EA084F">
      <w:pPr>
        <w:spacing w:after="120" w:line="360" w:lineRule="auto"/>
        <w:jc w:val="both"/>
        <w:rPr>
          <w:sz w:val="26"/>
          <w:szCs w:val="26"/>
        </w:rPr>
      </w:pPr>
    </w:p>
    <w:p w14:paraId="45433798" w14:textId="6691F091" w:rsidR="00EA084F" w:rsidRDefault="00EA084F" w:rsidP="00EA084F">
      <w:pPr>
        <w:spacing w:after="120" w:line="360" w:lineRule="auto"/>
        <w:jc w:val="both"/>
        <w:rPr>
          <w:sz w:val="26"/>
          <w:szCs w:val="26"/>
        </w:rPr>
      </w:pPr>
    </w:p>
    <w:p w14:paraId="3EB8A3B3" w14:textId="4BDD2BB1" w:rsidR="00EA084F" w:rsidRPr="00D32520" w:rsidRDefault="00EA084F" w:rsidP="00EA084F">
      <w:pPr>
        <w:spacing w:after="120" w:line="360" w:lineRule="auto"/>
        <w:jc w:val="both"/>
        <w:rPr>
          <w:sz w:val="26"/>
          <w:szCs w:val="26"/>
        </w:rPr>
      </w:pPr>
    </w:p>
    <w:p w14:paraId="4C6CEFEE" w14:textId="0BE9EC52" w:rsidR="00EA084F" w:rsidRPr="00EA084F" w:rsidRDefault="00EA084F">
      <w:pPr>
        <w:pStyle w:val="ListParagraph"/>
        <w:numPr>
          <w:ilvl w:val="0"/>
          <w:numId w:val="4"/>
        </w:numPr>
        <w:spacing w:after="120" w:line="360" w:lineRule="auto"/>
        <w:jc w:val="both"/>
        <w:rPr>
          <w:sz w:val="26"/>
          <w:szCs w:val="26"/>
        </w:rPr>
      </w:pPr>
      <w:r w:rsidRPr="00EA084F">
        <w:rPr>
          <w:sz w:val="26"/>
          <w:szCs w:val="26"/>
        </w:rPr>
        <w:t>Một môn học sẽ có ít nhất là 1 khóa học, nhiều nhất là n khóa học và một khóa học chỉ dạy về duy nhất 1 môn học</w:t>
      </w:r>
      <w:r w:rsidR="00AE656A">
        <w:rPr>
          <w:sz w:val="26"/>
          <w:szCs w:val="26"/>
        </w:rPr>
        <w:t>.</w:t>
      </w:r>
    </w:p>
    <w:p w14:paraId="77172C4B" w14:textId="60DC4CC7" w:rsidR="00F22E2C" w:rsidRDefault="00256A70" w:rsidP="00EA084F">
      <w:pPr>
        <w:spacing w:after="120" w:line="360" w:lineRule="auto"/>
        <w:jc w:val="both"/>
        <w:rPr>
          <w:sz w:val="26"/>
          <w:szCs w:val="26"/>
        </w:rPr>
      </w:pPr>
      <w:r w:rsidRPr="00256A70">
        <w:rPr>
          <w:noProof/>
          <w:sz w:val="26"/>
          <w:szCs w:val="26"/>
        </w:rPr>
        <w:drawing>
          <wp:anchor distT="0" distB="0" distL="114300" distR="114300" simplePos="0" relativeHeight="251600384" behindDoc="0" locked="0" layoutInCell="1" allowOverlap="1" wp14:anchorId="51D564CD" wp14:editId="480DBF51">
            <wp:simplePos x="0" y="0"/>
            <wp:positionH relativeFrom="column">
              <wp:posOffset>-3175</wp:posOffset>
            </wp:positionH>
            <wp:positionV relativeFrom="paragraph">
              <wp:posOffset>13970</wp:posOffset>
            </wp:positionV>
            <wp:extent cx="5579745" cy="810260"/>
            <wp:effectExtent l="0" t="0" r="0" b="0"/>
            <wp:wrapNone/>
            <wp:docPr id="7545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09976"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810260"/>
                    </a:xfrm>
                    <a:prstGeom prst="rect">
                      <a:avLst/>
                    </a:prstGeom>
                  </pic:spPr>
                </pic:pic>
              </a:graphicData>
            </a:graphic>
          </wp:anchor>
        </w:drawing>
      </w:r>
    </w:p>
    <w:p w14:paraId="0E4CB48B" w14:textId="00914A4E" w:rsidR="00F22E2C" w:rsidRDefault="00F22E2C" w:rsidP="00EA084F">
      <w:pPr>
        <w:spacing w:after="120" w:line="360" w:lineRule="auto"/>
        <w:jc w:val="both"/>
        <w:rPr>
          <w:sz w:val="26"/>
          <w:szCs w:val="26"/>
        </w:rPr>
      </w:pPr>
    </w:p>
    <w:p w14:paraId="1895B4FA" w14:textId="6F6A06A6" w:rsidR="00F22E2C" w:rsidRDefault="00F22E2C" w:rsidP="00EA084F">
      <w:pPr>
        <w:spacing w:after="120" w:line="360" w:lineRule="auto"/>
        <w:jc w:val="both"/>
        <w:rPr>
          <w:sz w:val="26"/>
          <w:szCs w:val="26"/>
        </w:rPr>
      </w:pPr>
    </w:p>
    <w:p w14:paraId="0D5AD287" w14:textId="77777777" w:rsidR="00F22E2C" w:rsidRDefault="00F22E2C" w:rsidP="00EA084F">
      <w:pPr>
        <w:spacing w:after="120" w:line="360" w:lineRule="auto"/>
        <w:jc w:val="both"/>
        <w:rPr>
          <w:sz w:val="26"/>
          <w:szCs w:val="26"/>
        </w:rPr>
      </w:pPr>
    </w:p>
    <w:p w14:paraId="10C9D7BC" w14:textId="77777777" w:rsidR="00F22E2C" w:rsidRDefault="00F22E2C" w:rsidP="00EA084F">
      <w:pPr>
        <w:spacing w:after="120" w:line="360" w:lineRule="auto"/>
        <w:jc w:val="both"/>
        <w:rPr>
          <w:sz w:val="26"/>
          <w:szCs w:val="26"/>
        </w:rPr>
      </w:pPr>
    </w:p>
    <w:p w14:paraId="2404DE9B" w14:textId="77777777" w:rsidR="00F22E2C" w:rsidRPr="00D32520" w:rsidRDefault="00F22E2C" w:rsidP="00EA084F">
      <w:pPr>
        <w:spacing w:after="120" w:line="360" w:lineRule="auto"/>
        <w:jc w:val="both"/>
        <w:rPr>
          <w:sz w:val="26"/>
          <w:szCs w:val="26"/>
        </w:rPr>
      </w:pPr>
    </w:p>
    <w:p w14:paraId="314B8F95" w14:textId="49CDF9E1" w:rsidR="00EA084F" w:rsidRPr="00F22E2C" w:rsidRDefault="00EA084F">
      <w:pPr>
        <w:pStyle w:val="ListParagraph"/>
        <w:numPr>
          <w:ilvl w:val="0"/>
          <w:numId w:val="4"/>
        </w:numPr>
        <w:spacing w:after="120" w:line="360" w:lineRule="auto"/>
        <w:jc w:val="both"/>
        <w:rPr>
          <w:sz w:val="26"/>
          <w:szCs w:val="26"/>
        </w:rPr>
      </w:pPr>
      <w:r w:rsidRPr="00F22E2C">
        <w:rPr>
          <w:sz w:val="26"/>
          <w:szCs w:val="26"/>
        </w:rPr>
        <w:lastRenderedPageBreak/>
        <w:t>Một lớp sẽ có ít nhất là 1 sinh viên, nhiều nhất là n sinh viên và một sinh viên chỉ thuộc về duy nhất 1 lớp</w:t>
      </w:r>
      <w:r w:rsidR="00AE656A">
        <w:rPr>
          <w:sz w:val="26"/>
          <w:szCs w:val="26"/>
        </w:rPr>
        <w:t>.</w:t>
      </w:r>
    </w:p>
    <w:p w14:paraId="21F8365F" w14:textId="7E8EE0E6" w:rsidR="00EA55C6" w:rsidRPr="00F22E2C" w:rsidRDefault="00256A70" w:rsidP="00F22E2C">
      <w:pPr>
        <w:spacing w:after="120" w:line="360" w:lineRule="auto"/>
        <w:jc w:val="both"/>
        <w:rPr>
          <w:sz w:val="26"/>
          <w:szCs w:val="26"/>
        </w:rPr>
      </w:pPr>
      <w:r w:rsidRPr="00256A70">
        <w:rPr>
          <w:noProof/>
          <w:sz w:val="26"/>
          <w:szCs w:val="26"/>
        </w:rPr>
        <w:drawing>
          <wp:anchor distT="0" distB="0" distL="114300" distR="114300" simplePos="0" relativeHeight="251606528" behindDoc="0" locked="0" layoutInCell="1" allowOverlap="1" wp14:anchorId="7F95C9DA" wp14:editId="0D339E6C">
            <wp:simplePos x="0" y="0"/>
            <wp:positionH relativeFrom="column">
              <wp:posOffset>1482725</wp:posOffset>
            </wp:positionH>
            <wp:positionV relativeFrom="paragraph">
              <wp:posOffset>5715</wp:posOffset>
            </wp:positionV>
            <wp:extent cx="2609850" cy="2705100"/>
            <wp:effectExtent l="0" t="0" r="0" b="0"/>
            <wp:wrapNone/>
            <wp:docPr id="19241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60065" name=""/>
                    <pic:cNvPicPr/>
                  </pic:nvPicPr>
                  <pic:blipFill>
                    <a:blip r:embed="rId15">
                      <a:extLst>
                        <a:ext uri="{28A0092B-C50C-407E-A947-70E740481C1C}">
                          <a14:useLocalDpi xmlns:a14="http://schemas.microsoft.com/office/drawing/2010/main" val="0"/>
                        </a:ext>
                      </a:extLst>
                    </a:blip>
                    <a:stretch>
                      <a:fillRect/>
                    </a:stretch>
                  </pic:blipFill>
                  <pic:spPr>
                    <a:xfrm>
                      <a:off x="0" y="0"/>
                      <a:ext cx="2609850" cy="2705100"/>
                    </a:xfrm>
                    <a:prstGeom prst="rect">
                      <a:avLst/>
                    </a:prstGeom>
                  </pic:spPr>
                </pic:pic>
              </a:graphicData>
            </a:graphic>
          </wp:anchor>
        </w:drawing>
      </w:r>
    </w:p>
    <w:p w14:paraId="5C3B422D" w14:textId="05E1AC24" w:rsidR="00F22E2C" w:rsidRDefault="00F22E2C" w:rsidP="00EA084F">
      <w:pPr>
        <w:spacing w:after="120" w:line="360" w:lineRule="auto"/>
        <w:ind w:left="1080"/>
        <w:jc w:val="both"/>
        <w:rPr>
          <w:sz w:val="26"/>
          <w:szCs w:val="26"/>
        </w:rPr>
      </w:pPr>
    </w:p>
    <w:p w14:paraId="45786547" w14:textId="22DF9921" w:rsidR="00F22E2C" w:rsidRDefault="00F22E2C" w:rsidP="00EA084F">
      <w:pPr>
        <w:spacing w:after="120" w:line="360" w:lineRule="auto"/>
        <w:ind w:left="1080"/>
        <w:jc w:val="both"/>
        <w:rPr>
          <w:sz w:val="26"/>
          <w:szCs w:val="26"/>
        </w:rPr>
      </w:pPr>
    </w:p>
    <w:p w14:paraId="37C414FE" w14:textId="43BB0AB0" w:rsidR="00F22E2C" w:rsidRDefault="00F22E2C" w:rsidP="00EA084F">
      <w:pPr>
        <w:spacing w:after="120" w:line="360" w:lineRule="auto"/>
        <w:ind w:left="1080"/>
        <w:jc w:val="both"/>
        <w:rPr>
          <w:sz w:val="26"/>
          <w:szCs w:val="26"/>
        </w:rPr>
      </w:pPr>
    </w:p>
    <w:p w14:paraId="3D3AD290" w14:textId="6204ADA6" w:rsidR="00F22E2C" w:rsidRDefault="00F22E2C" w:rsidP="00EA084F">
      <w:pPr>
        <w:spacing w:after="120" w:line="360" w:lineRule="auto"/>
        <w:ind w:left="1080"/>
        <w:jc w:val="both"/>
        <w:rPr>
          <w:sz w:val="26"/>
          <w:szCs w:val="26"/>
        </w:rPr>
      </w:pPr>
    </w:p>
    <w:p w14:paraId="7D59FE8E" w14:textId="34B8BCF2" w:rsidR="00F22E2C" w:rsidRDefault="00F22E2C" w:rsidP="00EA084F">
      <w:pPr>
        <w:spacing w:after="120" w:line="360" w:lineRule="auto"/>
        <w:ind w:left="1080"/>
        <w:jc w:val="both"/>
        <w:rPr>
          <w:sz w:val="26"/>
          <w:szCs w:val="26"/>
        </w:rPr>
      </w:pPr>
    </w:p>
    <w:p w14:paraId="6AC79698" w14:textId="77777777" w:rsidR="00F22E2C" w:rsidRDefault="00F22E2C" w:rsidP="00EA084F">
      <w:pPr>
        <w:spacing w:after="120" w:line="360" w:lineRule="auto"/>
        <w:ind w:left="1080"/>
        <w:jc w:val="both"/>
        <w:rPr>
          <w:sz w:val="26"/>
          <w:szCs w:val="26"/>
        </w:rPr>
      </w:pPr>
    </w:p>
    <w:p w14:paraId="2DFA0584" w14:textId="77777777" w:rsidR="00722259" w:rsidRDefault="00722259" w:rsidP="00EA084F">
      <w:pPr>
        <w:spacing w:after="120" w:line="360" w:lineRule="auto"/>
        <w:ind w:left="1080"/>
        <w:jc w:val="both"/>
        <w:rPr>
          <w:sz w:val="26"/>
          <w:szCs w:val="26"/>
        </w:rPr>
      </w:pPr>
    </w:p>
    <w:p w14:paraId="47E0899C" w14:textId="7B1D90F0" w:rsidR="00F22E2C" w:rsidRDefault="00F22E2C" w:rsidP="00F22E2C">
      <w:pPr>
        <w:spacing w:after="120" w:line="360" w:lineRule="auto"/>
        <w:jc w:val="both"/>
        <w:rPr>
          <w:sz w:val="26"/>
          <w:szCs w:val="26"/>
        </w:rPr>
      </w:pPr>
    </w:p>
    <w:p w14:paraId="5A1AC115" w14:textId="4E7D3084" w:rsidR="00EA084F" w:rsidRPr="00F22E2C" w:rsidRDefault="00EA084F">
      <w:pPr>
        <w:pStyle w:val="ListParagraph"/>
        <w:numPr>
          <w:ilvl w:val="0"/>
          <w:numId w:val="4"/>
        </w:numPr>
        <w:spacing w:after="120" w:line="360" w:lineRule="auto"/>
        <w:jc w:val="both"/>
        <w:rPr>
          <w:sz w:val="26"/>
          <w:szCs w:val="26"/>
        </w:rPr>
      </w:pPr>
      <w:r w:rsidRPr="00F22E2C">
        <w:rPr>
          <w:sz w:val="26"/>
          <w:szCs w:val="26"/>
        </w:rPr>
        <w:t>Một ngành sẽ có ít nhất là 1 lớp, nhiều nhất là n lớp và một lớp chỉ thuộc về duy nhất 1 ngành</w:t>
      </w:r>
      <w:r w:rsidR="00AE656A">
        <w:rPr>
          <w:sz w:val="26"/>
          <w:szCs w:val="26"/>
        </w:rPr>
        <w:t>.</w:t>
      </w:r>
    </w:p>
    <w:p w14:paraId="4F6E1DD1" w14:textId="33BB0FC5" w:rsidR="00EA084F" w:rsidRDefault="00256A70" w:rsidP="00EA084F">
      <w:pPr>
        <w:spacing w:after="120" w:line="360" w:lineRule="auto"/>
        <w:jc w:val="both"/>
        <w:rPr>
          <w:sz w:val="26"/>
          <w:szCs w:val="26"/>
        </w:rPr>
      </w:pPr>
      <w:r w:rsidRPr="00256A70">
        <w:rPr>
          <w:noProof/>
          <w:sz w:val="26"/>
          <w:szCs w:val="26"/>
        </w:rPr>
        <w:drawing>
          <wp:anchor distT="0" distB="0" distL="114300" distR="114300" simplePos="0" relativeHeight="251608576" behindDoc="0" locked="0" layoutInCell="1" allowOverlap="1" wp14:anchorId="69B6816E" wp14:editId="1051553A">
            <wp:simplePos x="0" y="0"/>
            <wp:positionH relativeFrom="column">
              <wp:posOffset>1473200</wp:posOffset>
            </wp:positionH>
            <wp:positionV relativeFrom="paragraph">
              <wp:posOffset>260985</wp:posOffset>
            </wp:positionV>
            <wp:extent cx="2619741" cy="2210108"/>
            <wp:effectExtent l="0" t="0" r="0" b="0"/>
            <wp:wrapNone/>
            <wp:docPr id="15915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1511" name=""/>
                    <pic:cNvPicPr/>
                  </pic:nvPicPr>
                  <pic:blipFill>
                    <a:blip r:embed="rId16">
                      <a:extLst>
                        <a:ext uri="{28A0092B-C50C-407E-A947-70E740481C1C}">
                          <a14:useLocalDpi xmlns:a14="http://schemas.microsoft.com/office/drawing/2010/main" val="0"/>
                        </a:ext>
                      </a:extLst>
                    </a:blip>
                    <a:stretch>
                      <a:fillRect/>
                    </a:stretch>
                  </pic:blipFill>
                  <pic:spPr>
                    <a:xfrm>
                      <a:off x="0" y="0"/>
                      <a:ext cx="2619741" cy="2210108"/>
                    </a:xfrm>
                    <a:prstGeom prst="rect">
                      <a:avLst/>
                    </a:prstGeom>
                  </pic:spPr>
                </pic:pic>
              </a:graphicData>
            </a:graphic>
          </wp:anchor>
        </w:drawing>
      </w:r>
    </w:p>
    <w:p w14:paraId="4E7AB6F0" w14:textId="7946D411" w:rsidR="00EA084F" w:rsidRDefault="00EA084F" w:rsidP="00EA084F">
      <w:pPr>
        <w:spacing w:after="120" w:line="360" w:lineRule="auto"/>
        <w:jc w:val="both"/>
        <w:rPr>
          <w:sz w:val="26"/>
          <w:szCs w:val="26"/>
        </w:rPr>
      </w:pPr>
    </w:p>
    <w:p w14:paraId="54C8F120" w14:textId="77777777" w:rsidR="00EA084F" w:rsidRDefault="00EA084F" w:rsidP="00EA084F">
      <w:pPr>
        <w:spacing w:after="120" w:line="360" w:lineRule="auto"/>
        <w:jc w:val="both"/>
        <w:rPr>
          <w:sz w:val="26"/>
          <w:szCs w:val="26"/>
        </w:rPr>
      </w:pPr>
    </w:p>
    <w:p w14:paraId="3BD72D98" w14:textId="65DB9DE8" w:rsidR="00EA084F" w:rsidRDefault="00EA084F" w:rsidP="00EA084F">
      <w:pPr>
        <w:spacing w:after="120" w:line="360" w:lineRule="auto"/>
        <w:jc w:val="both"/>
        <w:rPr>
          <w:sz w:val="26"/>
          <w:szCs w:val="26"/>
        </w:rPr>
      </w:pPr>
    </w:p>
    <w:p w14:paraId="48FCF94F" w14:textId="77777777" w:rsidR="00EA084F" w:rsidRDefault="00EA084F" w:rsidP="00EA084F">
      <w:pPr>
        <w:spacing w:after="120" w:line="360" w:lineRule="auto"/>
        <w:jc w:val="both"/>
        <w:rPr>
          <w:sz w:val="26"/>
          <w:szCs w:val="26"/>
        </w:rPr>
      </w:pPr>
    </w:p>
    <w:p w14:paraId="2BE03937" w14:textId="559B879F" w:rsidR="00256A70" w:rsidRDefault="00256A70" w:rsidP="00EA084F">
      <w:pPr>
        <w:spacing w:after="120" w:line="360" w:lineRule="auto"/>
        <w:jc w:val="both"/>
        <w:rPr>
          <w:sz w:val="26"/>
          <w:szCs w:val="26"/>
        </w:rPr>
      </w:pPr>
    </w:p>
    <w:p w14:paraId="2BF5246A" w14:textId="2F50EDD3" w:rsidR="00EA084F" w:rsidRPr="00DC614F" w:rsidRDefault="00EA084F" w:rsidP="00EA084F">
      <w:pPr>
        <w:spacing w:after="120" w:line="360" w:lineRule="auto"/>
        <w:ind w:left="720"/>
        <w:jc w:val="both"/>
        <w:rPr>
          <w:sz w:val="26"/>
          <w:szCs w:val="26"/>
        </w:rPr>
      </w:pPr>
    </w:p>
    <w:p w14:paraId="13DBB3DE" w14:textId="1E6EB5F8" w:rsidR="00EA084F" w:rsidRDefault="00EA084F" w:rsidP="00EA084F">
      <w:pPr>
        <w:spacing w:after="120" w:line="360" w:lineRule="auto"/>
        <w:jc w:val="both"/>
        <w:rPr>
          <w:sz w:val="26"/>
          <w:szCs w:val="26"/>
        </w:rPr>
      </w:pPr>
    </w:p>
    <w:p w14:paraId="12300F76" w14:textId="77777777" w:rsidR="00156602" w:rsidRDefault="00156602" w:rsidP="00EA084F">
      <w:pPr>
        <w:spacing w:after="120" w:line="360" w:lineRule="auto"/>
        <w:jc w:val="both"/>
        <w:rPr>
          <w:sz w:val="26"/>
          <w:szCs w:val="26"/>
        </w:rPr>
      </w:pPr>
    </w:p>
    <w:p w14:paraId="7646C393" w14:textId="77777777" w:rsidR="00F22E2C" w:rsidRPr="00DC614F" w:rsidRDefault="00F22E2C" w:rsidP="00EA084F">
      <w:pPr>
        <w:spacing w:after="120" w:line="360" w:lineRule="auto"/>
        <w:jc w:val="both"/>
        <w:rPr>
          <w:sz w:val="26"/>
          <w:szCs w:val="26"/>
        </w:rPr>
      </w:pPr>
    </w:p>
    <w:p w14:paraId="433BF619" w14:textId="7318D780" w:rsidR="00EA084F" w:rsidRDefault="00EA084F" w:rsidP="00EA084F">
      <w:pPr>
        <w:spacing w:after="120" w:line="360" w:lineRule="auto"/>
        <w:jc w:val="both"/>
        <w:rPr>
          <w:sz w:val="26"/>
          <w:szCs w:val="26"/>
        </w:rPr>
      </w:pPr>
      <w:r>
        <w:rPr>
          <w:sz w:val="26"/>
          <w:szCs w:val="26"/>
        </w:rPr>
        <w:lastRenderedPageBreak/>
        <w:t>b. Quan hệ n – n:</w:t>
      </w:r>
    </w:p>
    <w:p w14:paraId="6E5CF08D" w14:textId="2A9452EA" w:rsidR="00EA084F" w:rsidRPr="00F22E2C" w:rsidRDefault="00EA084F">
      <w:pPr>
        <w:pStyle w:val="ListParagraph"/>
        <w:numPr>
          <w:ilvl w:val="0"/>
          <w:numId w:val="4"/>
        </w:numPr>
        <w:spacing w:after="120" w:line="360" w:lineRule="auto"/>
        <w:jc w:val="both"/>
        <w:rPr>
          <w:sz w:val="26"/>
          <w:szCs w:val="26"/>
        </w:rPr>
      </w:pPr>
      <w:r w:rsidRPr="00F22E2C">
        <w:rPr>
          <w:sz w:val="26"/>
          <w:szCs w:val="26"/>
        </w:rPr>
        <w:t>Một sinh viên sẽ học ít nhất 1 môn học, nhiều nhất là n môn học và một môn sẽ có ít nhất 1 sinh viên tham gia, nhiều nhất là n sinh viên. Sinh viên cũng sẽ có điểm số của những môn mình đã học tương ứng</w:t>
      </w:r>
      <w:r w:rsidR="00AE656A">
        <w:rPr>
          <w:sz w:val="26"/>
          <w:szCs w:val="26"/>
        </w:rPr>
        <w:t>.</w:t>
      </w:r>
    </w:p>
    <w:p w14:paraId="7E853865" w14:textId="2584CEB2" w:rsidR="00EA084F" w:rsidRDefault="00256A70" w:rsidP="00EA084F">
      <w:pPr>
        <w:pStyle w:val="ListParagraph"/>
        <w:spacing w:after="120" w:line="360" w:lineRule="auto"/>
        <w:ind w:left="1440"/>
        <w:jc w:val="both"/>
        <w:rPr>
          <w:sz w:val="26"/>
          <w:szCs w:val="26"/>
        </w:rPr>
      </w:pPr>
      <w:r w:rsidRPr="00256A70">
        <w:rPr>
          <w:noProof/>
          <w:sz w:val="26"/>
          <w:szCs w:val="26"/>
        </w:rPr>
        <w:drawing>
          <wp:anchor distT="0" distB="0" distL="114300" distR="114300" simplePos="0" relativeHeight="251610624" behindDoc="0" locked="0" layoutInCell="1" allowOverlap="1" wp14:anchorId="7D7FEEBD" wp14:editId="1B3F4A32">
            <wp:simplePos x="0" y="0"/>
            <wp:positionH relativeFrom="column">
              <wp:posOffset>-3175</wp:posOffset>
            </wp:positionH>
            <wp:positionV relativeFrom="paragraph">
              <wp:posOffset>8890</wp:posOffset>
            </wp:positionV>
            <wp:extent cx="5579745" cy="904875"/>
            <wp:effectExtent l="0" t="0" r="0" b="0"/>
            <wp:wrapNone/>
            <wp:docPr id="171445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59231" name=""/>
                    <pic:cNvPicPr/>
                  </pic:nvPicPr>
                  <pic:blipFill>
                    <a:blip r:embed="rId17">
                      <a:extLst>
                        <a:ext uri="{28A0092B-C50C-407E-A947-70E740481C1C}">
                          <a14:useLocalDpi xmlns:a14="http://schemas.microsoft.com/office/drawing/2010/main" val="0"/>
                        </a:ext>
                      </a:extLst>
                    </a:blip>
                    <a:stretch>
                      <a:fillRect/>
                    </a:stretch>
                  </pic:blipFill>
                  <pic:spPr>
                    <a:xfrm>
                      <a:off x="0" y="0"/>
                      <a:ext cx="5579745" cy="904875"/>
                    </a:xfrm>
                    <a:prstGeom prst="rect">
                      <a:avLst/>
                    </a:prstGeom>
                  </pic:spPr>
                </pic:pic>
              </a:graphicData>
            </a:graphic>
          </wp:anchor>
        </w:drawing>
      </w:r>
    </w:p>
    <w:p w14:paraId="57D17F8A" w14:textId="16390BC2" w:rsidR="00EA084F" w:rsidRDefault="00EA084F" w:rsidP="00EA084F">
      <w:pPr>
        <w:spacing w:after="120" w:line="360" w:lineRule="auto"/>
        <w:jc w:val="both"/>
        <w:rPr>
          <w:sz w:val="26"/>
          <w:szCs w:val="26"/>
        </w:rPr>
      </w:pPr>
    </w:p>
    <w:p w14:paraId="1B16ACEC" w14:textId="77777777" w:rsidR="00EA084F" w:rsidRPr="003B34E7" w:rsidRDefault="00EA084F" w:rsidP="00EA084F">
      <w:pPr>
        <w:spacing w:after="120" w:line="360" w:lineRule="auto"/>
        <w:jc w:val="both"/>
        <w:rPr>
          <w:sz w:val="26"/>
          <w:szCs w:val="26"/>
        </w:rPr>
      </w:pPr>
    </w:p>
    <w:p w14:paraId="4FF4A0C4" w14:textId="4E878ABD" w:rsidR="00EA084F" w:rsidRDefault="00EA084F" w:rsidP="00EA084F">
      <w:pPr>
        <w:spacing w:after="120" w:line="360" w:lineRule="auto"/>
        <w:jc w:val="both"/>
        <w:rPr>
          <w:sz w:val="26"/>
          <w:szCs w:val="26"/>
        </w:rPr>
      </w:pPr>
      <w:r>
        <w:rPr>
          <w:sz w:val="26"/>
          <w:szCs w:val="26"/>
        </w:rPr>
        <w:t>c. Quan hệ cha con:</w:t>
      </w:r>
    </w:p>
    <w:p w14:paraId="76C86088" w14:textId="0E89B20A" w:rsidR="00EA084F" w:rsidRPr="00F22E2C" w:rsidRDefault="00EA084F">
      <w:pPr>
        <w:pStyle w:val="ListParagraph"/>
        <w:numPr>
          <w:ilvl w:val="0"/>
          <w:numId w:val="4"/>
        </w:numPr>
        <w:spacing w:after="120" w:line="360" w:lineRule="auto"/>
        <w:jc w:val="both"/>
        <w:rPr>
          <w:sz w:val="26"/>
          <w:szCs w:val="26"/>
        </w:rPr>
      </w:pPr>
      <w:r w:rsidRPr="00F22E2C">
        <w:rPr>
          <w:sz w:val="26"/>
          <w:szCs w:val="26"/>
        </w:rPr>
        <w:t>Nhân viên sẽ được chia thành nhân viên kế toán và nhân viên tư vấn, nhân viên sẽ là thực thể cha và con là nhân viên kế toán, nhân viên tư vấn</w:t>
      </w:r>
      <w:r w:rsidR="00AE656A">
        <w:rPr>
          <w:sz w:val="26"/>
          <w:szCs w:val="26"/>
        </w:rPr>
        <w:t>.</w:t>
      </w:r>
    </w:p>
    <w:p w14:paraId="002C3FBD" w14:textId="537FD4CA" w:rsidR="00EA084F" w:rsidRDefault="008A3521" w:rsidP="00EA084F">
      <w:pPr>
        <w:spacing w:after="120" w:line="360" w:lineRule="auto"/>
        <w:jc w:val="both"/>
        <w:rPr>
          <w:sz w:val="26"/>
          <w:szCs w:val="26"/>
        </w:rPr>
      </w:pPr>
      <w:r w:rsidRPr="008A3521">
        <w:rPr>
          <w:noProof/>
          <w:sz w:val="26"/>
          <w:szCs w:val="26"/>
        </w:rPr>
        <w:drawing>
          <wp:anchor distT="0" distB="0" distL="114300" distR="114300" simplePos="0" relativeHeight="251612672" behindDoc="0" locked="0" layoutInCell="1" allowOverlap="1" wp14:anchorId="24E10941" wp14:editId="660E1583">
            <wp:simplePos x="0" y="0"/>
            <wp:positionH relativeFrom="column">
              <wp:posOffset>492125</wp:posOffset>
            </wp:positionH>
            <wp:positionV relativeFrom="paragraph">
              <wp:posOffset>12700</wp:posOffset>
            </wp:positionV>
            <wp:extent cx="4591685" cy="2247900"/>
            <wp:effectExtent l="0" t="0" r="0" b="0"/>
            <wp:wrapNone/>
            <wp:docPr id="79024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3993" name=""/>
                    <pic:cNvPicPr/>
                  </pic:nvPicPr>
                  <pic:blipFill>
                    <a:blip r:embed="rId18">
                      <a:extLst>
                        <a:ext uri="{28A0092B-C50C-407E-A947-70E740481C1C}">
                          <a14:useLocalDpi xmlns:a14="http://schemas.microsoft.com/office/drawing/2010/main" val="0"/>
                        </a:ext>
                      </a:extLst>
                    </a:blip>
                    <a:stretch>
                      <a:fillRect/>
                    </a:stretch>
                  </pic:blipFill>
                  <pic:spPr>
                    <a:xfrm>
                      <a:off x="0" y="0"/>
                      <a:ext cx="4591685" cy="2247900"/>
                    </a:xfrm>
                    <a:prstGeom prst="rect">
                      <a:avLst/>
                    </a:prstGeom>
                  </pic:spPr>
                </pic:pic>
              </a:graphicData>
            </a:graphic>
          </wp:anchor>
        </w:drawing>
      </w:r>
    </w:p>
    <w:p w14:paraId="3C95F2BA" w14:textId="77777777" w:rsidR="00EA084F" w:rsidRDefault="00EA084F" w:rsidP="00EA084F">
      <w:pPr>
        <w:spacing w:after="120" w:line="360" w:lineRule="auto"/>
        <w:jc w:val="both"/>
        <w:rPr>
          <w:sz w:val="26"/>
          <w:szCs w:val="26"/>
        </w:rPr>
      </w:pPr>
    </w:p>
    <w:p w14:paraId="5F8DA4D5" w14:textId="77777777" w:rsidR="00EA084F" w:rsidRDefault="00EA084F" w:rsidP="00EA084F">
      <w:pPr>
        <w:spacing w:after="120" w:line="360" w:lineRule="auto"/>
        <w:jc w:val="both"/>
        <w:rPr>
          <w:sz w:val="26"/>
          <w:szCs w:val="26"/>
        </w:rPr>
      </w:pPr>
    </w:p>
    <w:p w14:paraId="57F970BF" w14:textId="77777777" w:rsidR="00EA084F" w:rsidRDefault="00EA084F" w:rsidP="00EA084F">
      <w:pPr>
        <w:spacing w:after="120" w:line="360" w:lineRule="auto"/>
        <w:jc w:val="both"/>
        <w:rPr>
          <w:sz w:val="26"/>
          <w:szCs w:val="26"/>
        </w:rPr>
      </w:pPr>
    </w:p>
    <w:p w14:paraId="17672269" w14:textId="77777777" w:rsidR="00EA084F" w:rsidRDefault="00EA084F" w:rsidP="00EA084F">
      <w:pPr>
        <w:spacing w:after="120" w:line="360" w:lineRule="auto"/>
        <w:jc w:val="both"/>
        <w:rPr>
          <w:sz w:val="26"/>
          <w:szCs w:val="26"/>
        </w:rPr>
      </w:pPr>
    </w:p>
    <w:p w14:paraId="6A9FD382" w14:textId="77777777" w:rsidR="00EA084F" w:rsidRDefault="00EA084F" w:rsidP="00EA084F">
      <w:pPr>
        <w:spacing w:after="120" w:line="360" w:lineRule="auto"/>
        <w:jc w:val="both"/>
        <w:rPr>
          <w:sz w:val="26"/>
          <w:szCs w:val="26"/>
        </w:rPr>
      </w:pPr>
    </w:p>
    <w:p w14:paraId="1082195E" w14:textId="77777777" w:rsidR="00EA084F" w:rsidRPr="003B34E7" w:rsidRDefault="00EA084F" w:rsidP="00EA084F">
      <w:pPr>
        <w:spacing w:after="120" w:line="360" w:lineRule="auto"/>
        <w:jc w:val="both"/>
        <w:rPr>
          <w:sz w:val="26"/>
          <w:szCs w:val="26"/>
        </w:rPr>
      </w:pPr>
    </w:p>
    <w:p w14:paraId="6A13D747" w14:textId="2BD7526C" w:rsidR="00EA084F" w:rsidRDefault="00EA084F" w:rsidP="00EA084F">
      <w:pPr>
        <w:spacing w:after="120" w:line="360" w:lineRule="auto"/>
        <w:jc w:val="both"/>
        <w:rPr>
          <w:sz w:val="26"/>
          <w:szCs w:val="26"/>
        </w:rPr>
      </w:pPr>
      <w:r>
        <w:rPr>
          <w:sz w:val="26"/>
          <w:szCs w:val="26"/>
        </w:rPr>
        <w:t>d. Quan hệ 1 – 1:</w:t>
      </w:r>
    </w:p>
    <w:p w14:paraId="1636BE79" w14:textId="36B72A53" w:rsidR="00EA084F" w:rsidRDefault="00EA084F">
      <w:pPr>
        <w:pStyle w:val="ListParagraph"/>
        <w:numPr>
          <w:ilvl w:val="0"/>
          <w:numId w:val="4"/>
        </w:numPr>
        <w:spacing w:after="120" w:line="360" w:lineRule="auto"/>
        <w:jc w:val="both"/>
        <w:rPr>
          <w:sz w:val="26"/>
          <w:szCs w:val="26"/>
        </w:rPr>
      </w:pPr>
      <w:r w:rsidRPr="00F22E2C">
        <w:rPr>
          <w:sz w:val="26"/>
          <w:szCs w:val="26"/>
        </w:rPr>
        <w:t>Một giảng viên sẽ làm chủ nhiệm duy nhất 1 lớp và 1 lớp sẽ chỉ có duy nhất 1 giảng viên chủ nhiệm</w:t>
      </w:r>
      <w:r w:rsidR="00AE656A">
        <w:rPr>
          <w:sz w:val="26"/>
          <w:szCs w:val="26"/>
        </w:rPr>
        <w:t>.</w:t>
      </w:r>
    </w:p>
    <w:p w14:paraId="16D47064" w14:textId="2BDF803B" w:rsidR="008A3521" w:rsidRPr="008A3521" w:rsidRDefault="008A3521" w:rsidP="008A3521">
      <w:pPr>
        <w:spacing w:after="120" w:line="360" w:lineRule="auto"/>
        <w:ind w:left="360"/>
        <w:jc w:val="both"/>
        <w:rPr>
          <w:sz w:val="26"/>
          <w:szCs w:val="26"/>
        </w:rPr>
      </w:pPr>
      <w:r w:rsidRPr="008A3521">
        <w:rPr>
          <w:noProof/>
          <w:sz w:val="26"/>
          <w:szCs w:val="26"/>
        </w:rPr>
        <w:drawing>
          <wp:anchor distT="0" distB="0" distL="114300" distR="114300" simplePos="0" relativeHeight="251618816" behindDoc="0" locked="0" layoutInCell="1" allowOverlap="1" wp14:anchorId="2E7B1501" wp14:editId="066B92E0">
            <wp:simplePos x="0" y="0"/>
            <wp:positionH relativeFrom="column">
              <wp:posOffset>-3175</wp:posOffset>
            </wp:positionH>
            <wp:positionV relativeFrom="paragraph">
              <wp:posOffset>10160</wp:posOffset>
            </wp:positionV>
            <wp:extent cx="5579745" cy="757555"/>
            <wp:effectExtent l="0" t="0" r="0" b="0"/>
            <wp:wrapNone/>
            <wp:docPr id="6442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185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757555"/>
                    </a:xfrm>
                    <a:prstGeom prst="rect">
                      <a:avLst/>
                    </a:prstGeom>
                  </pic:spPr>
                </pic:pic>
              </a:graphicData>
            </a:graphic>
          </wp:anchor>
        </w:drawing>
      </w:r>
    </w:p>
    <w:p w14:paraId="4D35EF37" w14:textId="25C297B0" w:rsidR="00EA084F" w:rsidRDefault="00EA084F" w:rsidP="00EA084F">
      <w:pPr>
        <w:spacing w:after="120" w:line="360" w:lineRule="auto"/>
        <w:jc w:val="both"/>
        <w:rPr>
          <w:sz w:val="26"/>
          <w:szCs w:val="26"/>
        </w:rPr>
      </w:pPr>
    </w:p>
    <w:p w14:paraId="2926E0DB" w14:textId="77777777" w:rsidR="00EA084F" w:rsidRDefault="00EA084F" w:rsidP="00EA084F">
      <w:pPr>
        <w:spacing w:after="120" w:line="360" w:lineRule="auto"/>
        <w:jc w:val="both"/>
        <w:rPr>
          <w:sz w:val="26"/>
          <w:szCs w:val="26"/>
        </w:rPr>
      </w:pPr>
    </w:p>
    <w:p w14:paraId="1A33E715" w14:textId="77777777" w:rsidR="00F22E2C" w:rsidRPr="003B34E7" w:rsidRDefault="00F22E2C" w:rsidP="00EA084F">
      <w:pPr>
        <w:spacing w:after="120" w:line="360" w:lineRule="auto"/>
        <w:jc w:val="both"/>
        <w:rPr>
          <w:sz w:val="26"/>
          <w:szCs w:val="26"/>
        </w:rPr>
      </w:pPr>
    </w:p>
    <w:p w14:paraId="37D436BC" w14:textId="6B8D9C59" w:rsidR="00EA084F" w:rsidRDefault="00EA084F" w:rsidP="00EA084F">
      <w:pPr>
        <w:spacing w:after="120" w:line="360" w:lineRule="auto"/>
        <w:jc w:val="both"/>
        <w:rPr>
          <w:sz w:val="26"/>
          <w:szCs w:val="26"/>
        </w:rPr>
      </w:pPr>
      <w:r>
        <w:rPr>
          <w:sz w:val="26"/>
          <w:szCs w:val="26"/>
        </w:rPr>
        <w:lastRenderedPageBreak/>
        <w:t>e. Quan hệ giữa thực thể mạnh và thực thể yếu:</w:t>
      </w:r>
    </w:p>
    <w:p w14:paraId="63449E11" w14:textId="027512F3" w:rsidR="00EA084F" w:rsidRPr="002E7FD3" w:rsidRDefault="00EA084F">
      <w:pPr>
        <w:pStyle w:val="ListParagraph"/>
        <w:numPr>
          <w:ilvl w:val="0"/>
          <w:numId w:val="4"/>
        </w:numPr>
        <w:spacing w:after="120" w:line="360" w:lineRule="auto"/>
        <w:jc w:val="both"/>
        <w:rPr>
          <w:sz w:val="26"/>
          <w:szCs w:val="26"/>
        </w:rPr>
      </w:pPr>
      <w:r w:rsidRPr="002E7FD3">
        <w:rPr>
          <w:sz w:val="26"/>
          <w:szCs w:val="26"/>
        </w:rPr>
        <w:t>Khóa học sẽ không được phân biệt qua mã khóa học nhưng nếu ghép cùng với thực thể mạnh là môn học thì sẽ tạo ra khóa chính cho khóa học là mã môn học với mã khóa học dùng để phân biệt các khóa học với nhau</w:t>
      </w:r>
      <w:r w:rsidR="00AE656A">
        <w:rPr>
          <w:sz w:val="26"/>
          <w:szCs w:val="26"/>
        </w:rPr>
        <w:t>.</w:t>
      </w:r>
      <w:r w:rsidRPr="002E7FD3">
        <w:rPr>
          <w:sz w:val="26"/>
          <w:szCs w:val="26"/>
        </w:rPr>
        <w:t xml:space="preserve"> </w:t>
      </w:r>
    </w:p>
    <w:p w14:paraId="5A70CEDC" w14:textId="707CEEAD" w:rsidR="00EA084F" w:rsidRPr="009222F7" w:rsidRDefault="008A3521" w:rsidP="00EA084F">
      <w:pPr>
        <w:spacing w:after="120" w:line="360" w:lineRule="auto"/>
        <w:jc w:val="both"/>
        <w:rPr>
          <w:b/>
          <w:bCs/>
          <w:sz w:val="26"/>
          <w:szCs w:val="26"/>
        </w:rPr>
      </w:pPr>
      <w:r w:rsidRPr="008A3521">
        <w:rPr>
          <w:b/>
          <w:bCs/>
          <w:noProof/>
          <w:sz w:val="26"/>
          <w:szCs w:val="26"/>
        </w:rPr>
        <w:drawing>
          <wp:anchor distT="0" distB="0" distL="114300" distR="114300" simplePos="0" relativeHeight="251654656" behindDoc="0" locked="0" layoutInCell="1" allowOverlap="1" wp14:anchorId="03DD5FE8" wp14:editId="191A4C38">
            <wp:simplePos x="0" y="0"/>
            <wp:positionH relativeFrom="column">
              <wp:posOffset>-3175</wp:posOffset>
            </wp:positionH>
            <wp:positionV relativeFrom="paragraph">
              <wp:posOffset>7620</wp:posOffset>
            </wp:positionV>
            <wp:extent cx="5579745" cy="821055"/>
            <wp:effectExtent l="0" t="0" r="0" b="0"/>
            <wp:wrapNone/>
            <wp:docPr id="5260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02302"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821055"/>
                    </a:xfrm>
                    <a:prstGeom prst="rect">
                      <a:avLst/>
                    </a:prstGeom>
                  </pic:spPr>
                </pic:pic>
              </a:graphicData>
            </a:graphic>
          </wp:anchor>
        </w:drawing>
      </w:r>
    </w:p>
    <w:p w14:paraId="34BCC236" w14:textId="1C5891E1" w:rsidR="00EA084F" w:rsidRDefault="00EA084F" w:rsidP="00EA084F">
      <w:pPr>
        <w:spacing w:after="120" w:line="360" w:lineRule="auto"/>
        <w:jc w:val="both"/>
        <w:rPr>
          <w:sz w:val="26"/>
          <w:szCs w:val="26"/>
        </w:rPr>
      </w:pPr>
    </w:p>
    <w:p w14:paraId="487367DC" w14:textId="77777777" w:rsidR="00EA084F" w:rsidRDefault="00EA084F" w:rsidP="00EA084F">
      <w:pPr>
        <w:spacing w:after="120" w:line="360" w:lineRule="auto"/>
        <w:jc w:val="both"/>
        <w:rPr>
          <w:sz w:val="26"/>
          <w:szCs w:val="26"/>
        </w:rPr>
      </w:pPr>
    </w:p>
    <w:p w14:paraId="7EBD3D2A" w14:textId="77777777" w:rsidR="003E0EC7" w:rsidRDefault="003E0EC7" w:rsidP="00EA084F"/>
    <w:p w14:paraId="6FC7752D" w14:textId="4D7DD181" w:rsidR="00EA55C6" w:rsidRDefault="008A3521" w:rsidP="00EA55C6">
      <w:pPr>
        <w:pStyle w:val="Heading2"/>
      </w:pPr>
      <w:bookmarkStart w:id="7" w:name="_Toc152592611"/>
      <w:r w:rsidRPr="008A3521">
        <w:rPr>
          <w:noProof/>
        </w:rPr>
        <w:drawing>
          <wp:anchor distT="0" distB="0" distL="114300" distR="114300" simplePos="0" relativeHeight="251620864" behindDoc="0" locked="0" layoutInCell="1" allowOverlap="1" wp14:anchorId="14A52551" wp14:editId="67EE5BE3">
            <wp:simplePos x="0" y="0"/>
            <wp:positionH relativeFrom="column">
              <wp:posOffset>-1184275</wp:posOffset>
            </wp:positionH>
            <wp:positionV relativeFrom="paragraph">
              <wp:posOffset>359410</wp:posOffset>
            </wp:positionV>
            <wp:extent cx="7406362" cy="3295650"/>
            <wp:effectExtent l="0" t="0" r="0" b="0"/>
            <wp:wrapNone/>
            <wp:docPr id="157333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7424" name=""/>
                    <pic:cNvPicPr/>
                  </pic:nvPicPr>
                  <pic:blipFill>
                    <a:blip r:embed="rId21">
                      <a:extLst>
                        <a:ext uri="{28A0092B-C50C-407E-A947-70E740481C1C}">
                          <a14:useLocalDpi xmlns:a14="http://schemas.microsoft.com/office/drawing/2010/main" val="0"/>
                        </a:ext>
                      </a:extLst>
                    </a:blip>
                    <a:stretch>
                      <a:fillRect/>
                    </a:stretch>
                  </pic:blipFill>
                  <pic:spPr>
                    <a:xfrm>
                      <a:off x="0" y="0"/>
                      <a:ext cx="7406362" cy="3295650"/>
                    </a:xfrm>
                    <a:prstGeom prst="rect">
                      <a:avLst/>
                    </a:prstGeom>
                  </pic:spPr>
                </pic:pic>
              </a:graphicData>
            </a:graphic>
            <wp14:sizeRelH relativeFrom="margin">
              <wp14:pctWidth>0</wp14:pctWidth>
            </wp14:sizeRelH>
            <wp14:sizeRelV relativeFrom="margin">
              <wp14:pctHeight>0</wp14:pctHeight>
            </wp14:sizeRelV>
          </wp:anchor>
        </w:drawing>
      </w:r>
      <w:r w:rsidR="00EA55C6">
        <w:t>1.3 Vẽ mô hình ERD cho đặc tả</w:t>
      </w:r>
      <w:bookmarkEnd w:id="7"/>
    </w:p>
    <w:p w14:paraId="6412A265" w14:textId="6D902239" w:rsidR="00EA55C6" w:rsidRDefault="00EA55C6" w:rsidP="00EA55C6"/>
    <w:p w14:paraId="39DBBA52" w14:textId="08F4F068" w:rsidR="00381833" w:rsidRDefault="00381833" w:rsidP="00381833"/>
    <w:p w14:paraId="177B53C1" w14:textId="30A8731A" w:rsidR="00381833" w:rsidRDefault="00381833" w:rsidP="00381833"/>
    <w:p w14:paraId="104D9CA7" w14:textId="59D324DB" w:rsidR="00381833" w:rsidRDefault="00381833" w:rsidP="00381833"/>
    <w:p w14:paraId="0D257AA3" w14:textId="4D3B5B2F" w:rsidR="00381833" w:rsidRDefault="00381833" w:rsidP="00381833"/>
    <w:p w14:paraId="7D3089FD" w14:textId="78267515" w:rsidR="00381833" w:rsidRDefault="00381833" w:rsidP="00381833"/>
    <w:p w14:paraId="6087548F" w14:textId="77777777" w:rsidR="00381833" w:rsidRDefault="00381833" w:rsidP="00381833"/>
    <w:p w14:paraId="6F56548F" w14:textId="285773FE" w:rsidR="00381833" w:rsidRDefault="00381833" w:rsidP="00381833"/>
    <w:p w14:paraId="60E92B0F" w14:textId="56E7E369" w:rsidR="00381833" w:rsidRDefault="00381833" w:rsidP="00381833"/>
    <w:p w14:paraId="0309A7C9" w14:textId="767A3FB9" w:rsidR="00381833" w:rsidRDefault="00381833" w:rsidP="00381833"/>
    <w:p w14:paraId="6FC20DEE" w14:textId="77777777" w:rsidR="00381833" w:rsidRDefault="00381833" w:rsidP="00381833"/>
    <w:p w14:paraId="6A056E16" w14:textId="3B5C9624" w:rsidR="00381833" w:rsidRDefault="00381833" w:rsidP="00381833"/>
    <w:p w14:paraId="2D4006A9" w14:textId="77777777" w:rsidR="00381833" w:rsidRDefault="00381833" w:rsidP="00381833"/>
    <w:p w14:paraId="65F379E2" w14:textId="5EACE1CF" w:rsidR="00381833" w:rsidRDefault="00381833" w:rsidP="00381833"/>
    <w:p w14:paraId="023378CA" w14:textId="77777777" w:rsidR="00381833" w:rsidRDefault="00381833" w:rsidP="00381833"/>
    <w:p w14:paraId="1D251364" w14:textId="0B8B7D49" w:rsidR="00381833" w:rsidRDefault="00381833" w:rsidP="00381833"/>
    <w:p w14:paraId="00D215F5" w14:textId="77777777" w:rsidR="00381833" w:rsidRDefault="00381833" w:rsidP="00381833"/>
    <w:p w14:paraId="517B77DB" w14:textId="3B3DFDE8" w:rsidR="00A51325" w:rsidRDefault="00A51325" w:rsidP="00381833"/>
    <w:p w14:paraId="22E4A569" w14:textId="77777777" w:rsidR="00381833" w:rsidRDefault="00381833" w:rsidP="00381833"/>
    <w:p w14:paraId="43AD2E63" w14:textId="77777777" w:rsidR="00381833" w:rsidRDefault="00381833" w:rsidP="00381833"/>
    <w:p w14:paraId="30D8B016" w14:textId="77777777" w:rsidR="00381833" w:rsidRDefault="00381833" w:rsidP="00381833"/>
    <w:p w14:paraId="7C1A0C38" w14:textId="77777777" w:rsidR="00381833" w:rsidRDefault="00381833" w:rsidP="00381833"/>
    <w:p w14:paraId="11CBA752" w14:textId="77777777" w:rsidR="00381833" w:rsidRDefault="00381833" w:rsidP="00381833"/>
    <w:p w14:paraId="6F9AF170" w14:textId="77777777" w:rsidR="00381833" w:rsidRDefault="00381833" w:rsidP="00381833"/>
    <w:p w14:paraId="3F93CA91" w14:textId="77777777" w:rsidR="00381833" w:rsidRDefault="00381833" w:rsidP="00381833"/>
    <w:p w14:paraId="69440574" w14:textId="77777777" w:rsidR="00381833" w:rsidRDefault="00381833" w:rsidP="00381833"/>
    <w:p w14:paraId="5A54A1F1" w14:textId="77777777" w:rsidR="00381833" w:rsidRDefault="00381833" w:rsidP="00381833"/>
    <w:p w14:paraId="4F5C1442" w14:textId="77777777" w:rsidR="000C130A" w:rsidRDefault="000C130A" w:rsidP="00381833"/>
    <w:p w14:paraId="050A93A9" w14:textId="77777777" w:rsidR="00F907BE" w:rsidRDefault="00F907BE" w:rsidP="00381833"/>
    <w:p w14:paraId="35D5AE02" w14:textId="77777777" w:rsidR="008A3521" w:rsidRDefault="008A3521" w:rsidP="00381833"/>
    <w:p w14:paraId="0F59DE5B" w14:textId="77777777" w:rsidR="00381833" w:rsidRDefault="00381833" w:rsidP="00381833"/>
    <w:p w14:paraId="18923A99" w14:textId="6178287D" w:rsidR="00E1283A" w:rsidRDefault="008A3521" w:rsidP="000C130A">
      <w:pPr>
        <w:pStyle w:val="Heading2"/>
      </w:pPr>
      <w:bookmarkStart w:id="8" w:name="_Toc152592612"/>
      <w:r w:rsidRPr="008A3521">
        <w:rPr>
          <w:noProof/>
        </w:rPr>
        <w:lastRenderedPageBreak/>
        <w:drawing>
          <wp:anchor distT="0" distB="0" distL="114300" distR="114300" simplePos="0" relativeHeight="251656704" behindDoc="0" locked="0" layoutInCell="1" allowOverlap="1" wp14:anchorId="2378CCE1" wp14:editId="20EACF52">
            <wp:simplePos x="0" y="0"/>
            <wp:positionH relativeFrom="column">
              <wp:posOffset>-1155700</wp:posOffset>
            </wp:positionH>
            <wp:positionV relativeFrom="paragraph">
              <wp:posOffset>444500</wp:posOffset>
            </wp:positionV>
            <wp:extent cx="7353300" cy="3867031"/>
            <wp:effectExtent l="0" t="0" r="0" b="0"/>
            <wp:wrapNone/>
            <wp:docPr id="20551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09305" name=""/>
                    <pic:cNvPicPr/>
                  </pic:nvPicPr>
                  <pic:blipFill>
                    <a:blip r:embed="rId22">
                      <a:extLst>
                        <a:ext uri="{28A0092B-C50C-407E-A947-70E740481C1C}">
                          <a14:useLocalDpi xmlns:a14="http://schemas.microsoft.com/office/drawing/2010/main" val="0"/>
                        </a:ext>
                      </a:extLst>
                    </a:blip>
                    <a:stretch>
                      <a:fillRect/>
                    </a:stretch>
                  </pic:blipFill>
                  <pic:spPr>
                    <a:xfrm>
                      <a:off x="0" y="0"/>
                      <a:ext cx="7353300" cy="3867031"/>
                    </a:xfrm>
                    <a:prstGeom prst="rect">
                      <a:avLst/>
                    </a:prstGeom>
                  </pic:spPr>
                </pic:pic>
              </a:graphicData>
            </a:graphic>
            <wp14:sizeRelH relativeFrom="margin">
              <wp14:pctWidth>0</wp14:pctWidth>
            </wp14:sizeRelH>
            <wp14:sizeRelV relativeFrom="margin">
              <wp14:pctHeight>0</wp14:pctHeight>
            </wp14:sizeRelV>
          </wp:anchor>
        </w:drawing>
      </w:r>
      <w:r w:rsidR="00A51325">
        <w:t>1.4 Chuyển mô hình ERD sang mô hình quan hệ</w:t>
      </w:r>
      <w:bookmarkEnd w:id="8"/>
    </w:p>
    <w:p w14:paraId="5D3FC032" w14:textId="5A4D45B5" w:rsidR="000C130A" w:rsidRDefault="000C130A" w:rsidP="000C130A"/>
    <w:p w14:paraId="7959471F" w14:textId="5F216A4C" w:rsidR="000C130A" w:rsidRDefault="000C130A" w:rsidP="000C130A"/>
    <w:p w14:paraId="36BA8BE0" w14:textId="41D321D1" w:rsidR="000C130A" w:rsidRDefault="000C130A" w:rsidP="000C130A"/>
    <w:p w14:paraId="42E4A8EE" w14:textId="77777777" w:rsidR="000C130A" w:rsidRDefault="000C130A" w:rsidP="000C130A"/>
    <w:p w14:paraId="5EBD622D" w14:textId="77777777" w:rsidR="000C130A" w:rsidRDefault="000C130A" w:rsidP="000C130A"/>
    <w:p w14:paraId="2CB422C4" w14:textId="77777777" w:rsidR="000C130A" w:rsidRDefault="000C130A" w:rsidP="000C130A"/>
    <w:p w14:paraId="2EE8C6C3" w14:textId="77777777" w:rsidR="000C130A" w:rsidRDefault="000C130A" w:rsidP="000C130A"/>
    <w:p w14:paraId="1CF693F6" w14:textId="77777777" w:rsidR="000C130A" w:rsidRDefault="000C130A" w:rsidP="000C130A"/>
    <w:p w14:paraId="4D332531" w14:textId="77777777" w:rsidR="000C130A" w:rsidRDefault="000C130A" w:rsidP="000C130A"/>
    <w:p w14:paraId="6B7F3C25" w14:textId="77777777" w:rsidR="000C130A" w:rsidRDefault="000C130A" w:rsidP="000C130A"/>
    <w:p w14:paraId="48520DBF" w14:textId="77777777" w:rsidR="000C130A" w:rsidRDefault="000C130A" w:rsidP="000C130A"/>
    <w:p w14:paraId="2DE5A67B" w14:textId="77777777" w:rsidR="000C130A" w:rsidRDefault="000C130A" w:rsidP="000C130A"/>
    <w:p w14:paraId="05652E63" w14:textId="77777777" w:rsidR="000C130A" w:rsidRDefault="000C130A" w:rsidP="000C130A"/>
    <w:p w14:paraId="4B490A51" w14:textId="77777777" w:rsidR="000C130A" w:rsidRDefault="000C130A" w:rsidP="000C130A"/>
    <w:p w14:paraId="2A22C678" w14:textId="77777777" w:rsidR="000C130A" w:rsidRDefault="000C130A" w:rsidP="000C130A"/>
    <w:p w14:paraId="00795865" w14:textId="77777777" w:rsidR="000C130A" w:rsidRDefault="000C130A" w:rsidP="000C130A"/>
    <w:p w14:paraId="316ECD99" w14:textId="77777777" w:rsidR="000C130A" w:rsidRDefault="000C130A" w:rsidP="000C130A"/>
    <w:p w14:paraId="57DE76D1" w14:textId="77777777" w:rsidR="000C130A" w:rsidRDefault="000C130A" w:rsidP="000C130A"/>
    <w:p w14:paraId="50E16487" w14:textId="77777777" w:rsidR="000C130A" w:rsidRDefault="000C130A" w:rsidP="000C130A"/>
    <w:p w14:paraId="64524820" w14:textId="77777777" w:rsidR="000C130A" w:rsidRDefault="000C130A" w:rsidP="000C130A"/>
    <w:p w14:paraId="4ABCA06B" w14:textId="77777777" w:rsidR="000C130A" w:rsidRDefault="000C130A" w:rsidP="000C130A"/>
    <w:p w14:paraId="2DCD1F20" w14:textId="77777777" w:rsidR="000C130A" w:rsidRDefault="000C130A" w:rsidP="000C130A"/>
    <w:p w14:paraId="13806B3A" w14:textId="77777777" w:rsidR="000C130A" w:rsidRDefault="000C130A" w:rsidP="000C130A"/>
    <w:p w14:paraId="3258E6D9" w14:textId="77777777" w:rsidR="003E0EC7" w:rsidRDefault="003E0EC7" w:rsidP="000C130A"/>
    <w:p w14:paraId="15862185" w14:textId="10AC6044" w:rsidR="000C130A" w:rsidRDefault="002E7FD3" w:rsidP="002E7FD3">
      <w:pPr>
        <w:pStyle w:val="Heading2"/>
      </w:pPr>
      <w:bookmarkStart w:id="9" w:name="_Toc152592613"/>
      <w:r>
        <w:t>1.5 Thực hiện câu lệnh SQL</w:t>
      </w:r>
      <w:bookmarkEnd w:id="9"/>
    </w:p>
    <w:p w14:paraId="1653BCAF" w14:textId="12E606BB" w:rsidR="002E7FD3" w:rsidRPr="00D80546" w:rsidRDefault="00D80546" w:rsidP="00D80546">
      <w:pPr>
        <w:pStyle w:val="Heading3"/>
      </w:pPr>
      <w:bookmarkStart w:id="10" w:name="_Toc152592614"/>
      <w:r w:rsidRPr="00D80546">
        <w:rPr>
          <w:rStyle w:val="Heading3Char"/>
          <w:b/>
          <w:i/>
        </w:rPr>
        <w:t>1.5.1</w:t>
      </w:r>
      <w:r w:rsidR="002E7FD3" w:rsidRPr="00D80546">
        <w:t xml:space="preserve"> Tạo các bảng cho mô hình quan hệ</w:t>
      </w:r>
      <w:bookmarkEnd w:id="10"/>
    </w:p>
    <w:p w14:paraId="77790DD8" w14:textId="2BF5FFD9" w:rsidR="00F907BE" w:rsidRDefault="00F907BE">
      <w:pPr>
        <w:pStyle w:val="Nidungvnbn"/>
        <w:numPr>
          <w:ilvl w:val="0"/>
          <w:numId w:val="4"/>
        </w:numPr>
      </w:pPr>
      <w:r>
        <w:t>Tạo bảng chi nhánh:</w:t>
      </w:r>
    </w:p>
    <w:p w14:paraId="14BDC214" w14:textId="1764F623" w:rsidR="00F907BE" w:rsidRDefault="0025665B" w:rsidP="00F907BE">
      <w:pPr>
        <w:pStyle w:val="Nidungvnbn"/>
        <w:ind w:left="360" w:firstLine="0"/>
      </w:pPr>
      <w:r w:rsidRPr="0025665B">
        <w:rPr>
          <w:noProof/>
        </w:rPr>
        <w:drawing>
          <wp:anchor distT="0" distB="0" distL="114300" distR="114300" simplePos="0" relativeHeight="251658752" behindDoc="0" locked="0" layoutInCell="1" allowOverlap="1" wp14:anchorId="55B7F3D6" wp14:editId="6B20417F">
            <wp:simplePos x="0" y="0"/>
            <wp:positionH relativeFrom="column">
              <wp:posOffset>-3174</wp:posOffset>
            </wp:positionH>
            <wp:positionV relativeFrom="paragraph">
              <wp:posOffset>13335</wp:posOffset>
            </wp:positionV>
            <wp:extent cx="5581650" cy="977522"/>
            <wp:effectExtent l="0" t="0" r="0" b="0"/>
            <wp:wrapNone/>
            <wp:docPr id="5194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0979" name=""/>
                    <pic:cNvPicPr/>
                  </pic:nvPicPr>
                  <pic:blipFill>
                    <a:blip r:embed="rId23">
                      <a:extLst>
                        <a:ext uri="{28A0092B-C50C-407E-A947-70E740481C1C}">
                          <a14:useLocalDpi xmlns:a14="http://schemas.microsoft.com/office/drawing/2010/main" val="0"/>
                        </a:ext>
                      </a:extLst>
                    </a:blip>
                    <a:stretch>
                      <a:fillRect/>
                    </a:stretch>
                  </pic:blipFill>
                  <pic:spPr>
                    <a:xfrm>
                      <a:off x="0" y="0"/>
                      <a:ext cx="5595449" cy="979939"/>
                    </a:xfrm>
                    <a:prstGeom prst="rect">
                      <a:avLst/>
                    </a:prstGeom>
                  </pic:spPr>
                </pic:pic>
              </a:graphicData>
            </a:graphic>
            <wp14:sizeRelH relativeFrom="margin">
              <wp14:pctWidth>0</wp14:pctWidth>
            </wp14:sizeRelH>
            <wp14:sizeRelV relativeFrom="margin">
              <wp14:pctHeight>0</wp14:pctHeight>
            </wp14:sizeRelV>
          </wp:anchor>
        </w:drawing>
      </w:r>
    </w:p>
    <w:p w14:paraId="131E01C5" w14:textId="7E743ADF" w:rsidR="002E7FD3" w:rsidRPr="002E7FD3" w:rsidRDefault="002E7FD3" w:rsidP="002E7FD3">
      <w:pPr>
        <w:pStyle w:val="Nidungvnbn"/>
        <w:ind w:firstLine="0"/>
      </w:pPr>
    </w:p>
    <w:p w14:paraId="10D2F61E" w14:textId="77777777" w:rsidR="000C130A" w:rsidRDefault="000C130A" w:rsidP="000C130A"/>
    <w:p w14:paraId="7D07848B" w14:textId="7BDB3EA0" w:rsidR="000C130A" w:rsidRDefault="000C130A" w:rsidP="000C130A"/>
    <w:p w14:paraId="2F330D8D" w14:textId="7B4F8C47" w:rsidR="000C130A" w:rsidRDefault="000C130A" w:rsidP="000C130A"/>
    <w:p w14:paraId="761AAD2A" w14:textId="33537DE5" w:rsidR="003E0EC7" w:rsidRDefault="003E0EC7" w:rsidP="000C130A"/>
    <w:p w14:paraId="4AD23A9A" w14:textId="2911A66A" w:rsidR="003E0EC7" w:rsidRDefault="003E0EC7">
      <w:pPr>
        <w:pStyle w:val="Nidungvnbn"/>
        <w:numPr>
          <w:ilvl w:val="0"/>
          <w:numId w:val="4"/>
        </w:numPr>
      </w:pPr>
      <w:r>
        <w:t>Tạo bảng ngành:</w:t>
      </w:r>
    </w:p>
    <w:p w14:paraId="23D855AA" w14:textId="2529F5BE" w:rsidR="003E0EC7" w:rsidRDefault="0025665B" w:rsidP="003E0EC7">
      <w:pPr>
        <w:pStyle w:val="Nidungvnbn"/>
        <w:ind w:left="720" w:firstLine="0"/>
      </w:pPr>
      <w:r w:rsidRPr="0025665B">
        <w:rPr>
          <w:noProof/>
        </w:rPr>
        <w:drawing>
          <wp:anchor distT="0" distB="0" distL="114300" distR="114300" simplePos="0" relativeHeight="251666944" behindDoc="0" locked="0" layoutInCell="1" allowOverlap="1" wp14:anchorId="716F8AA5" wp14:editId="4BB2B071">
            <wp:simplePos x="0" y="0"/>
            <wp:positionH relativeFrom="column">
              <wp:posOffset>-3175</wp:posOffset>
            </wp:positionH>
            <wp:positionV relativeFrom="paragraph">
              <wp:posOffset>8254</wp:posOffset>
            </wp:positionV>
            <wp:extent cx="5581652" cy="833371"/>
            <wp:effectExtent l="0" t="0" r="0" b="0"/>
            <wp:wrapNone/>
            <wp:docPr id="1084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6443" name=""/>
                    <pic:cNvPicPr/>
                  </pic:nvPicPr>
                  <pic:blipFill>
                    <a:blip r:embed="rId24">
                      <a:extLst>
                        <a:ext uri="{28A0092B-C50C-407E-A947-70E740481C1C}">
                          <a14:useLocalDpi xmlns:a14="http://schemas.microsoft.com/office/drawing/2010/main" val="0"/>
                        </a:ext>
                      </a:extLst>
                    </a:blip>
                    <a:stretch>
                      <a:fillRect/>
                    </a:stretch>
                  </pic:blipFill>
                  <pic:spPr>
                    <a:xfrm>
                      <a:off x="0" y="0"/>
                      <a:ext cx="5595447" cy="835431"/>
                    </a:xfrm>
                    <a:prstGeom prst="rect">
                      <a:avLst/>
                    </a:prstGeom>
                  </pic:spPr>
                </pic:pic>
              </a:graphicData>
            </a:graphic>
            <wp14:sizeRelH relativeFrom="margin">
              <wp14:pctWidth>0</wp14:pctWidth>
            </wp14:sizeRelH>
            <wp14:sizeRelV relativeFrom="margin">
              <wp14:pctHeight>0</wp14:pctHeight>
            </wp14:sizeRelV>
          </wp:anchor>
        </w:drawing>
      </w:r>
    </w:p>
    <w:p w14:paraId="6C3D62F0" w14:textId="20690AB7" w:rsidR="003E0EC7" w:rsidRDefault="003E0EC7" w:rsidP="003E0EC7">
      <w:pPr>
        <w:pStyle w:val="Nidungvnbn"/>
        <w:ind w:left="720" w:firstLine="0"/>
      </w:pPr>
    </w:p>
    <w:p w14:paraId="522463C6" w14:textId="52EE9D13" w:rsidR="003E0EC7" w:rsidRDefault="003E0EC7" w:rsidP="003E0EC7">
      <w:pPr>
        <w:pStyle w:val="Nidungvnbn"/>
        <w:ind w:left="720" w:firstLine="0"/>
      </w:pPr>
    </w:p>
    <w:p w14:paraId="33888FED" w14:textId="77777777" w:rsidR="003E0EC7" w:rsidRDefault="003E0EC7" w:rsidP="003E0EC7">
      <w:pPr>
        <w:pStyle w:val="Nidungvnbn"/>
        <w:ind w:left="720" w:firstLine="0"/>
      </w:pPr>
    </w:p>
    <w:p w14:paraId="587723BB" w14:textId="77777777" w:rsidR="003E0EC7" w:rsidRDefault="003E0EC7" w:rsidP="003E0EC7">
      <w:pPr>
        <w:pStyle w:val="Nidungvnbn"/>
        <w:ind w:left="720" w:firstLine="0"/>
      </w:pPr>
    </w:p>
    <w:p w14:paraId="15EE6885" w14:textId="636F6EBA" w:rsidR="003E0EC7" w:rsidRDefault="003E0EC7">
      <w:pPr>
        <w:pStyle w:val="Nidungvnbn"/>
        <w:numPr>
          <w:ilvl w:val="0"/>
          <w:numId w:val="4"/>
        </w:numPr>
      </w:pPr>
      <w:r>
        <w:lastRenderedPageBreak/>
        <w:t>Tạo bảng giảng viên:</w:t>
      </w:r>
    </w:p>
    <w:p w14:paraId="366ED10C" w14:textId="2F560C11" w:rsidR="003E0EC7" w:rsidRDefault="0025665B" w:rsidP="003E0EC7">
      <w:pPr>
        <w:pStyle w:val="Nidungvnbn"/>
      </w:pPr>
      <w:r w:rsidRPr="0025665B">
        <w:rPr>
          <w:noProof/>
        </w:rPr>
        <w:drawing>
          <wp:anchor distT="0" distB="0" distL="114300" distR="114300" simplePos="0" relativeHeight="251660800" behindDoc="0" locked="0" layoutInCell="1" allowOverlap="1" wp14:anchorId="1319A339" wp14:editId="4F7D94A1">
            <wp:simplePos x="0" y="0"/>
            <wp:positionH relativeFrom="column">
              <wp:posOffset>-3175</wp:posOffset>
            </wp:positionH>
            <wp:positionV relativeFrom="paragraph">
              <wp:posOffset>5080</wp:posOffset>
            </wp:positionV>
            <wp:extent cx="5579745" cy="1019810"/>
            <wp:effectExtent l="0" t="0" r="0" b="0"/>
            <wp:wrapNone/>
            <wp:docPr id="83365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54490" name=""/>
                    <pic:cNvPicPr/>
                  </pic:nvPicPr>
                  <pic:blipFill>
                    <a:blip r:embed="rId25">
                      <a:extLst>
                        <a:ext uri="{28A0092B-C50C-407E-A947-70E740481C1C}">
                          <a14:useLocalDpi xmlns:a14="http://schemas.microsoft.com/office/drawing/2010/main" val="0"/>
                        </a:ext>
                      </a:extLst>
                    </a:blip>
                    <a:stretch>
                      <a:fillRect/>
                    </a:stretch>
                  </pic:blipFill>
                  <pic:spPr>
                    <a:xfrm>
                      <a:off x="0" y="0"/>
                      <a:ext cx="5579745" cy="1019810"/>
                    </a:xfrm>
                    <a:prstGeom prst="rect">
                      <a:avLst/>
                    </a:prstGeom>
                  </pic:spPr>
                </pic:pic>
              </a:graphicData>
            </a:graphic>
          </wp:anchor>
        </w:drawing>
      </w:r>
    </w:p>
    <w:p w14:paraId="541020A1" w14:textId="72907552" w:rsidR="003E0EC7" w:rsidRDefault="003E0EC7" w:rsidP="003E0EC7">
      <w:pPr>
        <w:pStyle w:val="Nidungvnbn"/>
      </w:pPr>
    </w:p>
    <w:p w14:paraId="3D017948" w14:textId="03EBB408" w:rsidR="003E0EC7" w:rsidRDefault="003E0EC7" w:rsidP="003E0EC7">
      <w:pPr>
        <w:pStyle w:val="Nidungvnbn"/>
      </w:pPr>
    </w:p>
    <w:p w14:paraId="09E738FD" w14:textId="3F901881" w:rsidR="003E0EC7" w:rsidRDefault="003E0EC7" w:rsidP="0025665B">
      <w:pPr>
        <w:pStyle w:val="Nidungvnbn"/>
        <w:ind w:firstLine="0"/>
      </w:pPr>
    </w:p>
    <w:p w14:paraId="53824313" w14:textId="3B888049" w:rsidR="003E0EC7" w:rsidRDefault="003E0EC7">
      <w:pPr>
        <w:pStyle w:val="Nidungvnbn"/>
        <w:numPr>
          <w:ilvl w:val="0"/>
          <w:numId w:val="4"/>
        </w:numPr>
      </w:pPr>
      <w:r>
        <w:t>Tạo bảng lớp:</w:t>
      </w:r>
    </w:p>
    <w:p w14:paraId="5CDBDB06" w14:textId="7EAE34DA" w:rsidR="003E0EC7" w:rsidRDefault="0025665B" w:rsidP="003E0EC7">
      <w:pPr>
        <w:pStyle w:val="Nidungvnbn"/>
        <w:ind w:left="360" w:firstLine="0"/>
      </w:pPr>
      <w:r w:rsidRPr="0025665B">
        <w:rPr>
          <w:noProof/>
        </w:rPr>
        <w:drawing>
          <wp:anchor distT="0" distB="0" distL="114300" distR="114300" simplePos="0" relativeHeight="251664896" behindDoc="0" locked="0" layoutInCell="1" allowOverlap="1" wp14:anchorId="2AADE4DC" wp14:editId="08089116">
            <wp:simplePos x="0" y="0"/>
            <wp:positionH relativeFrom="column">
              <wp:posOffset>-3175</wp:posOffset>
            </wp:positionH>
            <wp:positionV relativeFrom="paragraph">
              <wp:posOffset>7620</wp:posOffset>
            </wp:positionV>
            <wp:extent cx="5579745" cy="1334135"/>
            <wp:effectExtent l="0" t="0" r="0" b="0"/>
            <wp:wrapNone/>
            <wp:docPr id="31046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62574"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1334135"/>
                    </a:xfrm>
                    <a:prstGeom prst="rect">
                      <a:avLst/>
                    </a:prstGeom>
                  </pic:spPr>
                </pic:pic>
              </a:graphicData>
            </a:graphic>
          </wp:anchor>
        </w:drawing>
      </w:r>
    </w:p>
    <w:p w14:paraId="1B8BF9F1" w14:textId="0CC60D0F" w:rsidR="003E0EC7" w:rsidRDefault="003E0EC7" w:rsidP="003E0EC7">
      <w:pPr>
        <w:pStyle w:val="Nidungvnbn"/>
        <w:ind w:left="360" w:firstLine="0"/>
      </w:pPr>
    </w:p>
    <w:p w14:paraId="7D45A146" w14:textId="77777777" w:rsidR="003E0EC7" w:rsidRDefault="003E0EC7" w:rsidP="003E0EC7">
      <w:pPr>
        <w:pStyle w:val="Nidungvnbn"/>
        <w:ind w:left="360" w:firstLine="0"/>
      </w:pPr>
    </w:p>
    <w:p w14:paraId="53A11521" w14:textId="77777777" w:rsidR="003E0EC7" w:rsidRDefault="003E0EC7" w:rsidP="003E0EC7">
      <w:pPr>
        <w:pStyle w:val="Nidungvnbn"/>
        <w:ind w:left="360" w:firstLine="0"/>
      </w:pPr>
    </w:p>
    <w:p w14:paraId="17FA0F2F" w14:textId="77777777" w:rsidR="003E0EC7" w:rsidRDefault="003E0EC7" w:rsidP="0025665B">
      <w:pPr>
        <w:pStyle w:val="Nidungvnbn"/>
        <w:ind w:firstLine="0"/>
      </w:pPr>
    </w:p>
    <w:p w14:paraId="22632FB3" w14:textId="49D8DCC4" w:rsidR="003E0EC7" w:rsidRDefault="003E0EC7">
      <w:pPr>
        <w:pStyle w:val="Nidungvnbn"/>
        <w:numPr>
          <w:ilvl w:val="0"/>
          <w:numId w:val="4"/>
        </w:numPr>
      </w:pPr>
      <w:r>
        <w:t>Tạo bảng sinh viên:</w:t>
      </w:r>
    </w:p>
    <w:p w14:paraId="60AF3712" w14:textId="0A610153" w:rsidR="003E0EC7" w:rsidRDefault="0025665B" w:rsidP="003E0EC7">
      <w:pPr>
        <w:pStyle w:val="Nidungvnbn"/>
        <w:ind w:left="360" w:firstLine="0"/>
      </w:pPr>
      <w:r w:rsidRPr="0025665B">
        <w:rPr>
          <w:noProof/>
        </w:rPr>
        <w:drawing>
          <wp:anchor distT="0" distB="0" distL="114300" distR="114300" simplePos="0" relativeHeight="251668992" behindDoc="0" locked="0" layoutInCell="1" allowOverlap="1" wp14:anchorId="7D23DC41" wp14:editId="0C009796">
            <wp:simplePos x="0" y="0"/>
            <wp:positionH relativeFrom="column">
              <wp:posOffset>-3175</wp:posOffset>
            </wp:positionH>
            <wp:positionV relativeFrom="paragraph">
              <wp:posOffset>10795</wp:posOffset>
            </wp:positionV>
            <wp:extent cx="5579745" cy="1273810"/>
            <wp:effectExtent l="0" t="0" r="0" b="0"/>
            <wp:wrapNone/>
            <wp:docPr id="54628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87718"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1273810"/>
                    </a:xfrm>
                    <a:prstGeom prst="rect">
                      <a:avLst/>
                    </a:prstGeom>
                  </pic:spPr>
                </pic:pic>
              </a:graphicData>
            </a:graphic>
          </wp:anchor>
        </w:drawing>
      </w:r>
    </w:p>
    <w:p w14:paraId="0F2629DA" w14:textId="607BD9D7" w:rsidR="003E0EC7" w:rsidRDefault="003E0EC7" w:rsidP="003E0EC7">
      <w:pPr>
        <w:pStyle w:val="Nidungvnbn"/>
        <w:ind w:left="360" w:firstLine="0"/>
      </w:pPr>
    </w:p>
    <w:p w14:paraId="5CF6A47E" w14:textId="77777777" w:rsidR="003E0EC7" w:rsidRDefault="003E0EC7" w:rsidP="003E0EC7">
      <w:pPr>
        <w:pStyle w:val="Nidungvnbn"/>
        <w:ind w:left="360" w:firstLine="0"/>
      </w:pPr>
    </w:p>
    <w:p w14:paraId="20413C81" w14:textId="77777777" w:rsidR="003E0EC7" w:rsidRDefault="003E0EC7" w:rsidP="003E0EC7">
      <w:pPr>
        <w:pStyle w:val="Nidungvnbn"/>
        <w:ind w:left="360" w:firstLine="0"/>
      </w:pPr>
    </w:p>
    <w:p w14:paraId="13A9C169" w14:textId="77777777" w:rsidR="003E0EC7" w:rsidRDefault="003E0EC7" w:rsidP="0025665B">
      <w:pPr>
        <w:pStyle w:val="Nidungvnbn"/>
        <w:ind w:firstLine="0"/>
      </w:pPr>
    </w:p>
    <w:p w14:paraId="3DA0AF01" w14:textId="0988EC97" w:rsidR="003E0EC7" w:rsidRDefault="003E0EC7">
      <w:pPr>
        <w:pStyle w:val="Nidungvnbn"/>
        <w:numPr>
          <w:ilvl w:val="0"/>
          <w:numId w:val="4"/>
        </w:numPr>
      </w:pPr>
      <w:r>
        <w:t>Tạo bảng môn học:</w:t>
      </w:r>
    </w:p>
    <w:p w14:paraId="4D1406F5" w14:textId="36E73711" w:rsidR="003E0EC7" w:rsidRDefault="0025665B" w:rsidP="003E0EC7">
      <w:pPr>
        <w:pStyle w:val="Nidungvnbn"/>
        <w:ind w:left="720" w:firstLine="0"/>
      </w:pPr>
      <w:r w:rsidRPr="0025665B">
        <w:rPr>
          <w:noProof/>
        </w:rPr>
        <w:drawing>
          <wp:anchor distT="0" distB="0" distL="114300" distR="114300" simplePos="0" relativeHeight="251683328" behindDoc="0" locked="0" layoutInCell="1" allowOverlap="1" wp14:anchorId="5493A8EC" wp14:editId="702790D7">
            <wp:simplePos x="0" y="0"/>
            <wp:positionH relativeFrom="column">
              <wp:posOffset>-3175</wp:posOffset>
            </wp:positionH>
            <wp:positionV relativeFrom="paragraph">
              <wp:posOffset>5080</wp:posOffset>
            </wp:positionV>
            <wp:extent cx="5579745" cy="889000"/>
            <wp:effectExtent l="0" t="0" r="0" b="0"/>
            <wp:wrapNone/>
            <wp:docPr id="19400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86129"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889000"/>
                    </a:xfrm>
                    <a:prstGeom prst="rect">
                      <a:avLst/>
                    </a:prstGeom>
                  </pic:spPr>
                </pic:pic>
              </a:graphicData>
            </a:graphic>
          </wp:anchor>
        </w:drawing>
      </w:r>
    </w:p>
    <w:p w14:paraId="20CEBDF5" w14:textId="3C98399E" w:rsidR="003E0EC7" w:rsidRDefault="003E0EC7" w:rsidP="003E0EC7">
      <w:pPr>
        <w:pStyle w:val="Nidungvnbn"/>
        <w:ind w:left="720" w:firstLine="0"/>
      </w:pPr>
    </w:p>
    <w:p w14:paraId="59054A15" w14:textId="77777777" w:rsidR="003E0EC7" w:rsidRDefault="003E0EC7" w:rsidP="0025665B">
      <w:pPr>
        <w:pStyle w:val="Nidungvnbn"/>
        <w:ind w:firstLine="0"/>
      </w:pPr>
    </w:p>
    <w:p w14:paraId="12645751" w14:textId="77777777" w:rsidR="0025665B" w:rsidRDefault="0025665B" w:rsidP="0025665B">
      <w:pPr>
        <w:pStyle w:val="Nidungvnbn"/>
        <w:ind w:firstLine="0"/>
      </w:pPr>
    </w:p>
    <w:p w14:paraId="44F7D5DD" w14:textId="68EBD8DB" w:rsidR="003E0EC7" w:rsidRDefault="003E0EC7">
      <w:pPr>
        <w:pStyle w:val="Nidungvnbn"/>
        <w:numPr>
          <w:ilvl w:val="0"/>
          <w:numId w:val="4"/>
        </w:numPr>
      </w:pPr>
      <w:r>
        <w:t>Tạo bảng kết quả:</w:t>
      </w:r>
    </w:p>
    <w:p w14:paraId="05AB4C03" w14:textId="3AEB2798" w:rsidR="003E0EC7" w:rsidRDefault="0025665B" w:rsidP="003E0EC7">
      <w:pPr>
        <w:pStyle w:val="Nidungvnbn"/>
        <w:ind w:left="720" w:firstLine="0"/>
      </w:pPr>
      <w:r w:rsidRPr="0025665B">
        <w:rPr>
          <w:noProof/>
        </w:rPr>
        <w:drawing>
          <wp:anchor distT="0" distB="0" distL="114300" distR="114300" simplePos="0" relativeHeight="251687424" behindDoc="0" locked="0" layoutInCell="1" allowOverlap="1" wp14:anchorId="210FB02D" wp14:editId="640E0C13">
            <wp:simplePos x="0" y="0"/>
            <wp:positionH relativeFrom="column">
              <wp:posOffset>-3175</wp:posOffset>
            </wp:positionH>
            <wp:positionV relativeFrom="paragraph">
              <wp:posOffset>7620</wp:posOffset>
            </wp:positionV>
            <wp:extent cx="5579745" cy="1059815"/>
            <wp:effectExtent l="0" t="0" r="0" b="0"/>
            <wp:wrapNone/>
            <wp:docPr id="7573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627"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1059815"/>
                    </a:xfrm>
                    <a:prstGeom prst="rect">
                      <a:avLst/>
                    </a:prstGeom>
                  </pic:spPr>
                </pic:pic>
              </a:graphicData>
            </a:graphic>
          </wp:anchor>
        </w:drawing>
      </w:r>
    </w:p>
    <w:p w14:paraId="01954170" w14:textId="77777777" w:rsidR="003E0EC7" w:rsidRDefault="003E0EC7" w:rsidP="003E0EC7">
      <w:pPr>
        <w:pStyle w:val="Nidungvnbn"/>
        <w:ind w:left="720" w:firstLine="0"/>
      </w:pPr>
    </w:p>
    <w:p w14:paraId="42D43823" w14:textId="77777777" w:rsidR="003E0EC7" w:rsidRDefault="003E0EC7" w:rsidP="003E0EC7">
      <w:pPr>
        <w:pStyle w:val="Nidungvnbn"/>
        <w:ind w:left="720" w:firstLine="0"/>
      </w:pPr>
    </w:p>
    <w:p w14:paraId="10C94BE7" w14:textId="77777777" w:rsidR="003E0EC7" w:rsidRDefault="003E0EC7" w:rsidP="003E0EC7">
      <w:pPr>
        <w:pStyle w:val="Nidungvnbn"/>
        <w:ind w:left="720" w:firstLine="0"/>
      </w:pPr>
    </w:p>
    <w:p w14:paraId="44357C67" w14:textId="77777777" w:rsidR="003E0EC7" w:rsidRDefault="003E0EC7" w:rsidP="003E0EC7">
      <w:pPr>
        <w:pStyle w:val="Nidungvnbn"/>
        <w:ind w:left="720" w:firstLine="0"/>
      </w:pPr>
    </w:p>
    <w:p w14:paraId="348FC43B" w14:textId="77777777" w:rsidR="003E0EC7" w:rsidRDefault="003E0EC7" w:rsidP="003E0EC7">
      <w:pPr>
        <w:pStyle w:val="Nidungvnbn"/>
        <w:ind w:left="720" w:firstLine="0"/>
      </w:pPr>
    </w:p>
    <w:p w14:paraId="4A9D9099" w14:textId="45BF4E00" w:rsidR="003E0EC7" w:rsidRDefault="003E0EC7">
      <w:pPr>
        <w:pStyle w:val="Nidungvnbn"/>
        <w:numPr>
          <w:ilvl w:val="0"/>
          <w:numId w:val="4"/>
        </w:numPr>
      </w:pPr>
      <w:r>
        <w:lastRenderedPageBreak/>
        <w:t>Tạo bảng khóa học:</w:t>
      </w:r>
    </w:p>
    <w:p w14:paraId="28BBCA49" w14:textId="57202C77" w:rsidR="003E0EC7" w:rsidRDefault="0025665B" w:rsidP="003E0EC7">
      <w:pPr>
        <w:pStyle w:val="Nidungvnbn"/>
        <w:ind w:left="360" w:firstLine="0"/>
      </w:pPr>
      <w:r w:rsidRPr="0025665B">
        <w:rPr>
          <w:noProof/>
        </w:rPr>
        <w:drawing>
          <wp:anchor distT="0" distB="0" distL="114300" distR="114300" simplePos="0" relativeHeight="251677184" behindDoc="0" locked="0" layoutInCell="1" allowOverlap="1" wp14:anchorId="4356FD9C" wp14:editId="77FB276C">
            <wp:simplePos x="0" y="0"/>
            <wp:positionH relativeFrom="column">
              <wp:posOffset>-3175</wp:posOffset>
            </wp:positionH>
            <wp:positionV relativeFrom="paragraph">
              <wp:posOffset>5080</wp:posOffset>
            </wp:positionV>
            <wp:extent cx="5579745" cy="1205865"/>
            <wp:effectExtent l="0" t="0" r="0" b="0"/>
            <wp:wrapNone/>
            <wp:docPr id="206046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3080"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1205865"/>
                    </a:xfrm>
                    <a:prstGeom prst="rect">
                      <a:avLst/>
                    </a:prstGeom>
                  </pic:spPr>
                </pic:pic>
              </a:graphicData>
            </a:graphic>
          </wp:anchor>
        </w:drawing>
      </w:r>
    </w:p>
    <w:p w14:paraId="213BE9EF" w14:textId="77777777" w:rsidR="003E0EC7" w:rsidRDefault="003E0EC7" w:rsidP="003E0EC7">
      <w:pPr>
        <w:pStyle w:val="Nidungvnbn"/>
        <w:ind w:left="720" w:firstLine="0"/>
      </w:pPr>
    </w:p>
    <w:p w14:paraId="59B29CE5" w14:textId="77777777" w:rsidR="003E0EC7" w:rsidRDefault="003E0EC7" w:rsidP="003E0EC7">
      <w:pPr>
        <w:pStyle w:val="Nidungvnbn"/>
        <w:ind w:left="720" w:firstLine="0"/>
      </w:pPr>
    </w:p>
    <w:p w14:paraId="1C05F6C6" w14:textId="77777777" w:rsidR="003E0EC7" w:rsidRDefault="003E0EC7" w:rsidP="003E0EC7">
      <w:pPr>
        <w:pStyle w:val="Nidungvnbn"/>
        <w:ind w:left="720" w:firstLine="0"/>
      </w:pPr>
    </w:p>
    <w:p w14:paraId="24D069ED" w14:textId="77777777" w:rsidR="003E0EC7" w:rsidRDefault="003E0EC7" w:rsidP="0025665B">
      <w:pPr>
        <w:pStyle w:val="Nidungvnbn"/>
        <w:ind w:firstLine="0"/>
      </w:pPr>
    </w:p>
    <w:p w14:paraId="79A36EA9" w14:textId="2D9CD5C8" w:rsidR="003E0EC7" w:rsidRDefault="003E0EC7">
      <w:pPr>
        <w:pStyle w:val="Nidungvnbn"/>
        <w:numPr>
          <w:ilvl w:val="0"/>
          <w:numId w:val="4"/>
        </w:numPr>
      </w:pPr>
      <w:r>
        <w:t>Tạo bảng nhân viên:</w:t>
      </w:r>
    </w:p>
    <w:p w14:paraId="11B91100" w14:textId="0AC22E26" w:rsidR="003E0EC7" w:rsidRDefault="0025665B" w:rsidP="003E0EC7">
      <w:pPr>
        <w:pStyle w:val="Nidungvnbn"/>
        <w:ind w:firstLine="0"/>
      </w:pPr>
      <w:r w:rsidRPr="0025665B">
        <w:rPr>
          <w:noProof/>
        </w:rPr>
        <w:drawing>
          <wp:anchor distT="0" distB="0" distL="114300" distR="114300" simplePos="0" relativeHeight="251681280" behindDoc="0" locked="0" layoutInCell="1" allowOverlap="1" wp14:anchorId="56711E94" wp14:editId="0069A690">
            <wp:simplePos x="0" y="0"/>
            <wp:positionH relativeFrom="column">
              <wp:posOffset>-3175</wp:posOffset>
            </wp:positionH>
            <wp:positionV relativeFrom="paragraph">
              <wp:posOffset>8255</wp:posOffset>
            </wp:positionV>
            <wp:extent cx="5579745" cy="1059180"/>
            <wp:effectExtent l="0" t="0" r="0" b="0"/>
            <wp:wrapNone/>
            <wp:docPr id="8986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66936"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1059180"/>
                    </a:xfrm>
                    <a:prstGeom prst="rect">
                      <a:avLst/>
                    </a:prstGeom>
                  </pic:spPr>
                </pic:pic>
              </a:graphicData>
            </a:graphic>
          </wp:anchor>
        </w:drawing>
      </w:r>
    </w:p>
    <w:p w14:paraId="0DAAA8AA" w14:textId="68EB8DE5" w:rsidR="003E0EC7" w:rsidRDefault="003E0EC7" w:rsidP="003E0EC7">
      <w:pPr>
        <w:pStyle w:val="Nidungvnbn"/>
        <w:ind w:firstLine="0"/>
      </w:pPr>
    </w:p>
    <w:p w14:paraId="3711E928" w14:textId="77777777" w:rsidR="003E0EC7" w:rsidRDefault="003E0EC7" w:rsidP="003E0EC7">
      <w:pPr>
        <w:pStyle w:val="Nidungvnbn"/>
        <w:ind w:firstLine="0"/>
      </w:pPr>
    </w:p>
    <w:p w14:paraId="434DC11C" w14:textId="77777777" w:rsidR="003E0EC7" w:rsidRDefault="003E0EC7" w:rsidP="003E0EC7">
      <w:pPr>
        <w:pStyle w:val="Nidungvnbn"/>
        <w:ind w:firstLine="0"/>
      </w:pPr>
    </w:p>
    <w:p w14:paraId="36B867F4" w14:textId="30943AEE" w:rsidR="003E0EC7" w:rsidRDefault="003E0EC7">
      <w:pPr>
        <w:pStyle w:val="Nidungvnbn"/>
        <w:numPr>
          <w:ilvl w:val="0"/>
          <w:numId w:val="4"/>
        </w:numPr>
      </w:pPr>
      <w:r>
        <w:t>Tạo bảng nhân viên kế toán:</w:t>
      </w:r>
    </w:p>
    <w:p w14:paraId="7AE93880" w14:textId="41A58D62" w:rsidR="003E0EC7" w:rsidRDefault="0025665B" w:rsidP="003E0EC7">
      <w:pPr>
        <w:pStyle w:val="Nidungvnbn"/>
        <w:ind w:left="720" w:firstLine="0"/>
      </w:pPr>
      <w:r w:rsidRPr="0025665B">
        <w:rPr>
          <w:noProof/>
        </w:rPr>
        <w:drawing>
          <wp:anchor distT="0" distB="0" distL="114300" distR="114300" simplePos="0" relativeHeight="251689472" behindDoc="0" locked="0" layoutInCell="1" allowOverlap="1" wp14:anchorId="57A01C50" wp14:editId="09F23256">
            <wp:simplePos x="0" y="0"/>
            <wp:positionH relativeFrom="column">
              <wp:posOffset>-3175</wp:posOffset>
            </wp:positionH>
            <wp:positionV relativeFrom="paragraph">
              <wp:posOffset>10795</wp:posOffset>
            </wp:positionV>
            <wp:extent cx="5579745" cy="1321435"/>
            <wp:effectExtent l="0" t="0" r="0" b="0"/>
            <wp:wrapNone/>
            <wp:docPr id="205842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24875" name=""/>
                    <pic:cNvPicPr/>
                  </pic:nvPicPr>
                  <pic:blipFill>
                    <a:blip r:embed="rId32">
                      <a:extLst>
                        <a:ext uri="{28A0092B-C50C-407E-A947-70E740481C1C}">
                          <a14:useLocalDpi xmlns:a14="http://schemas.microsoft.com/office/drawing/2010/main" val="0"/>
                        </a:ext>
                      </a:extLst>
                    </a:blip>
                    <a:stretch>
                      <a:fillRect/>
                    </a:stretch>
                  </pic:blipFill>
                  <pic:spPr>
                    <a:xfrm>
                      <a:off x="0" y="0"/>
                      <a:ext cx="5579745" cy="1321435"/>
                    </a:xfrm>
                    <a:prstGeom prst="rect">
                      <a:avLst/>
                    </a:prstGeom>
                  </pic:spPr>
                </pic:pic>
              </a:graphicData>
            </a:graphic>
          </wp:anchor>
        </w:drawing>
      </w:r>
    </w:p>
    <w:p w14:paraId="319AB650" w14:textId="206504C3" w:rsidR="003E0EC7" w:rsidRDefault="003E0EC7" w:rsidP="003E0EC7">
      <w:pPr>
        <w:pStyle w:val="Nidungvnbn"/>
        <w:ind w:left="720" w:firstLine="0"/>
      </w:pPr>
    </w:p>
    <w:p w14:paraId="150FD347" w14:textId="60AFBED9" w:rsidR="003E0EC7" w:rsidRDefault="003E0EC7" w:rsidP="003E0EC7">
      <w:pPr>
        <w:pStyle w:val="Nidungvnbn"/>
        <w:ind w:left="720" w:firstLine="0"/>
      </w:pPr>
    </w:p>
    <w:p w14:paraId="7E115E4D" w14:textId="77777777" w:rsidR="003E0EC7" w:rsidRDefault="003E0EC7" w:rsidP="0025665B">
      <w:pPr>
        <w:pStyle w:val="Nidungvnbn"/>
        <w:ind w:firstLine="0"/>
      </w:pPr>
    </w:p>
    <w:p w14:paraId="741CD052" w14:textId="77777777" w:rsidR="003E0EC7" w:rsidRDefault="003E0EC7" w:rsidP="003E0EC7">
      <w:pPr>
        <w:pStyle w:val="Nidungvnbn"/>
      </w:pPr>
    </w:p>
    <w:p w14:paraId="3CA33F0B" w14:textId="77842EF8" w:rsidR="003E0EC7" w:rsidRDefault="00C11017">
      <w:pPr>
        <w:pStyle w:val="Nidungvnbn"/>
        <w:numPr>
          <w:ilvl w:val="0"/>
          <w:numId w:val="4"/>
        </w:numPr>
      </w:pPr>
      <w:r>
        <w:t>Tạo bảng nhân viên tư vấn:</w:t>
      </w:r>
    </w:p>
    <w:p w14:paraId="03D3E155" w14:textId="24A0289D" w:rsidR="00C11017" w:rsidRDefault="0025665B" w:rsidP="00A84CE3">
      <w:pPr>
        <w:pStyle w:val="Nidungvnbn"/>
      </w:pPr>
      <w:r w:rsidRPr="0025665B">
        <w:rPr>
          <w:noProof/>
        </w:rPr>
        <w:drawing>
          <wp:anchor distT="0" distB="0" distL="114300" distR="114300" simplePos="0" relativeHeight="251685376" behindDoc="0" locked="0" layoutInCell="1" allowOverlap="1" wp14:anchorId="2F42D9AA" wp14:editId="38EC8098">
            <wp:simplePos x="0" y="0"/>
            <wp:positionH relativeFrom="column">
              <wp:posOffset>-3175</wp:posOffset>
            </wp:positionH>
            <wp:positionV relativeFrom="paragraph">
              <wp:posOffset>5080</wp:posOffset>
            </wp:positionV>
            <wp:extent cx="5579745" cy="1342390"/>
            <wp:effectExtent l="0" t="0" r="0" b="0"/>
            <wp:wrapNone/>
            <wp:docPr id="23855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3692"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1342390"/>
                    </a:xfrm>
                    <a:prstGeom prst="rect">
                      <a:avLst/>
                    </a:prstGeom>
                  </pic:spPr>
                </pic:pic>
              </a:graphicData>
            </a:graphic>
          </wp:anchor>
        </w:drawing>
      </w:r>
    </w:p>
    <w:p w14:paraId="02862F59" w14:textId="77777777" w:rsidR="0025665B" w:rsidRDefault="0025665B" w:rsidP="00A84CE3">
      <w:pPr>
        <w:pStyle w:val="Nidungvnbn"/>
      </w:pPr>
    </w:p>
    <w:p w14:paraId="6B58E1A7" w14:textId="77777777" w:rsidR="0025665B" w:rsidRDefault="0025665B" w:rsidP="00A84CE3">
      <w:pPr>
        <w:pStyle w:val="Nidungvnbn"/>
      </w:pPr>
    </w:p>
    <w:p w14:paraId="5DEE4BA0" w14:textId="77777777" w:rsidR="0025665B" w:rsidRDefault="0025665B" w:rsidP="00A84CE3">
      <w:pPr>
        <w:pStyle w:val="Nidungvnbn"/>
      </w:pPr>
    </w:p>
    <w:p w14:paraId="14AC5941" w14:textId="77777777" w:rsidR="0025665B" w:rsidRDefault="0025665B" w:rsidP="00A84CE3">
      <w:pPr>
        <w:pStyle w:val="Nidungvnbn"/>
      </w:pPr>
    </w:p>
    <w:p w14:paraId="28BBFE3E" w14:textId="77777777" w:rsidR="0025665B" w:rsidRDefault="0025665B" w:rsidP="00A84CE3">
      <w:pPr>
        <w:pStyle w:val="Nidungvnbn"/>
      </w:pPr>
    </w:p>
    <w:p w14:paraId="39B7F130" w14:textId="6D1B71B1" w:rsidR="00A84CE3" w:rsidRDefault="00A84CE3" w:rsidP="00A84CE3">
      <w:pPr>
        <w:pStyle w:val="Nidungvnbn"/>
      </w:pPr>
    </w:p>
    <w:p w14:paraId="19ED3337" w14:textId="28CC3D81" w:rsidR="00A84CE3" w:rsidRDefault="00A84CE3" w:rsidP="00A84CE3">
      <w:pPr>
        <w:pStyle w:val="Nidungvnbn"/>
      </w:pPr>
    </w:p>
    <w:p w14:paraId="1A9B3692" w14:textId="77777777" w:rsidR="00A84CE3" w:rsidRDefault="00A84CE3" w:rsidP="00A84CE3">
      <w:pPr>
        <w:pStyle w:val="Nidungvnbn"/>
      </w:pPr>
    </w:p>
    <w:p w14:paraId="0376B8AE" w14:textId="2AED5107" w:rsidR="00A84CE3" w:rsidRDefault="00A84CE3" w:rsidP="00A84CE3">
      <w:pPr>
        <w:pStyle w:val="Nidungvnbn"/>
      </w:pPr>
    </w:p>
    <w:p w14:paraId="66D07E0D" w14:textId="77777777" w:rsidR="00CE7F2F" w:rsidRDefault="00CE7F2F" w:rsidP="00A84CE3">
      <w:pPr>
        <w:pStyle w:val="Nidungvnbn"/>
        <w:ind w:firstLine="0"/>
      </w:pPr>
    </w:p>
    <w:p w14:paraId="1308BC24" w14:textId="26279022" w:rsidR="00C11017" w:rsidRDefault="00A84CE3" w:rsidP="00A84CE3">
      <w:pPr>
        <w:pStyle w:val="Heading3"/>
      </w:pPr>
      <w:bookmarkStart w:id="11" w:name="_Toc152592615"/>
      <w:r>
        <w:lastRenderedPageBreak/>
        <w:t>1.5.2 Tạo ít nhất 2 function để thêm dữ liệu vào bảng</w:t>
      </w:r>
      <w:bookmarkEnd w:id="11"/>
      <w:r>
        <w:t xml:space="preserve"> </w:t>
      </w:r>
    </w:p>
    <w:p w14:paraId="1819D725" w14:textId="78E6355B" w:rsidR="00C559B4" w:rsidRDefault="00C559B4">
      <w:pPr>
        <w:pStyle w:val="Nidungvnbn"/>
        <w:numPr>
          <w:ilvl w:val="0"/>
          <w:numId w:val="4"/>
        </w:numPr>
      </w:pPr>
      <w:r>
        <w:t xml:space="preserve">Tạo function thêm dữ liệu vào bảng </w:t>
      </w:r>
      <w:r w:rsidR="006E49A5">
        <w:t>GIANGVIEN</w:t>
      </w:r>
      <w:r>
        <w:t xml:space="preserve"> trong đó khóa chính của bảng  sẽ được phát sinh tự động theo nguyên tắc:</w:t>
      </w:r>
    </w:p>
    <w:p w14:paraId="62317A01" w14:textId="3DEC949C" w:rsidR="00C559B4" w:rsidRDefault="007024EB">
      <w:pPr>
        <w:pStyle w:val="Nidungvnbn"/>
        <w:numPr>
          <w:ilvl w:val="1"/>
          <w:numId w:val="4"/>
        </w:numPr>
      </w:pPr>
      <w:r>
        <w:t>Mã giảng viên sẽ bao gồm chữ viết tắt của học vị (viết hoa) + số thứ tự (3 chữ số). Trong đó, số thứ tự sẽ tính bằng số thứ tự của giảng viên có cùng học vị gần đây nhất cộng 1. Biết rằng, giảng viên sẽ có các học vị như Cử nhân (CN), Kỹ sư (KS), Thạc sĩ(THS), Tiến sĩ (TS)</w:t>
      </w:r>
      <w:r w:rsidR="00AE656A">
        <w:t>.</w:t>
      </w:r>
    </w:p>
    <w:p w14:paraId="63DFE840" w14:textId="69D55BC4" w:rsidR="00CE7F2F" w:rsidRDefault="00CE7F2F">
      <w:pPr>
        <w:pStyle w:val="Nidungvnbn"/>
        <w:numPr>
          <w:ilvl w:val="1"/>
          <w:numId w:val="4"/>
        </w:numPr>
      </w:pPr>
      <w:r>
        <w:t>Nếu học vị của giảng viên sắp được thêm vào chưa có trong bảng thì số thự tự bắt đầu sẽ là ‘000’</w:t>
      </w:r>
    </w:p>
    <w:p w14:paraId="1AE9E0B5" w14:textId="0E029571" w:rsidR="00AC67D7" w:rsidRDefault="00AE656A">
      <w:pPr>
        <w:pStyle w:val="Nidungvnbn"/>
        <w:numPr>
          <w:ilvl w:val="1"/>
          <w:numId w:val="4"/>
        </w:numPr>
      </w:pPr>
      <w:r>
        <w:t>Ví dụ trong bảng có một giảng viên học vị Kỹ sư vừa được thêm gần đây nhất với mã giảng viên là ‘KS009’, thì khi thêm một giảng viên mới cũng học vị Kỹ sư thì mã giảng viên sẽ phát sinh tự đ</w:t>
      </w:r>
      <w:r w:rsidR="00A12F30">
        <w:t>ộ</w:t>
      </w:r>
      <w:r>
        <w:t>ng là ‘KS010’.</w:t>
      </w:r>
    </w:p>
    <w:p w14:paraId="207755E2" w14:textId="5E2E6032" w:rsidR="00986F57" w:rsidRDefault="00455C66">
      <w:pPr>
        <w:pStyle w:val="Nidungvnbn"/>
        <w:numPr>
          <w:ilvl w:val="1"/>
          <w:numId w:val="4"/>
        </w:numPr>
      </w:pPr>
      <w:r w:rsidRPr="00455C66">
        <w:rPr>
          <w:noProof/>
        </w:rPr>
        <w:drawing>
          <wp:anchor distT="0" distB="0" distL="114300" distR="114300" simplePos="0" relativeHeight="251691520" behindDoc="0" locked="0" layoutInCell="1" allowOverlap="1" wp14:anchorId="78E8314E" wp14:editId="2B81C344">
            <wp:simplePos x="0" y="0"/>
            <wp:positionH relativeFrom="column">
              <wp:posOffset>-165100</wp:posOffset>
            </wp:positionH>
            <wp:positionV relativeFrom="paragraph">
              <wp:posOffset>288290</wp:posOffset>
            </wp:positionV>
            <wp:extent cx="5579745" cy="3373755"/>
            <wp:effectExtent l="0" t="0" r="0" b="0"/>
            <wp:wrapNone/>
            <wp:docPr id="29641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5817"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3373755"/>
                    </a:xfrm>
                    <a:prstGeom prst="rect">
                      <a:avLst/>
                    </a:prstGeom>
                  </pic:spPr>
                </pic:pic>
              </a:graphicData>
            </a:graphic>
          </wp:anchor>
        </w:drawing>
      </w:r>
      <w:r w:rsidR="00986F57">
        <w:t>Function phát sinh mã số giảng viên tự động</w:t>
      </w:r>
    </w:p>
    <w:p w14:paraId="4AF831B3" w14:textId="32CC2EDB" w:rsidR="00CE7F2F" w:rsidRDefault="00CE7F2F" w:rsidP="00CE7F2F">
      <w:pPr>
        <w:pStyle w:val="Nidungvnbn"/>
      </w:pPr>
    </w:p>
    <w:p w14:paraId="06477303" w14:textId="01B71D65" w:rsidR="00CE7F2F" w:rsidRDefault="00CE7F2F" w:rsidP="00CE7F2F">
      <w:pPr>
        <w:pStyle w:val="Nidungvnbn"/>
      </w:pPr>
    </w:p>
    <w:p w14:paraId="5C5CF30E" w14:textId="02EB346E" w:rsidR="00CE7F2F" w:rsidRDefault="00CE7F2F" w:rsidP="00CE7F2F">
      <w:pPr>
        <w:pStyle w:val="Nidungvnbn"/>
      </w:pPr>
    </w:p>
    <w:p w14:paraId="1B13F1F1" w14:textId="610615C0" w:rsidR="00CE7F2F" w:rsidRDefault="00CE7F2F" w:rsidP="00CE7F2F">
      <w:pPr>
        <w:pStyle w:val="Nidungvnbn"/>
      </w:pPr>
    </w:p>
    <w:p w14:paraId="07816BE8" w14:textId="64C2CA1B" w:rsidR="00CE7F2F" w:rsidRDefault="00CE7F2F" w:rsidP="00CE7F2F">
      <w:pPr>
        <w:pStyle w:val="Nidungvnbn"/>
      </w:pPr>
    </w:p>
    <w:p w14:paraId="50558396" w14:textId="4C63BE9D" w:rsidR="00A84CE3" w:rsidRDefault="00A84CE3" w:rsidP="00C11017">
      <w:pPr>
        <w:pStyle w:val="Nidungvnbn"/>
        <w:ind w:left="360" w:firstLine="0"/>
      </w:pPr>
    </w:p>
    <w:p w14:paraId="27A68907" w14:textId="4C55DDAA" w:rsidR="00A84CE3" w:rsidRDefault="00A84CE3" w:rsidP="00C11017">
      <w:pPr>
        <w:pStyle w:val="Nidungvnbn"/>
        <w:ind w:left="360" w:firstLine="0"/>
      </w:pPr>
    </w:p>
    <w:p w14:paraId="7B2F012F" w14:textId="4EED7FC0" w:rsidR="00CE7F2F" w:rsidRDefault="00CE7F2F" w:rsidP="00C11017">
      <w:pPr>
        <w:pStyle w:val="Nidungvnbn"/>
        <w:ind w:left="360" w:firstLine="0"/>
      </w:pPr>
    </w:p>
    <w:p w14:paraId="12B23F7B" w14:textId="6FE621AC" w:rsidR="00CE7F2F" w:rsidRDefault="00CE7F2F" w:rsidP="00C11017">
      <w:pPr>
        <w:pStyle w:val="Nidungvnbn"/>
        <w:ind w:left="360" w:firstLine="0"/>
      </w:pPr>
    </w:p>
    <w:p w14:paraId="5D4657A8" w14:textId="6A925F59" w:rsidR="00CE7F2F" w:rsidRDefault="00CE7F2F" w:rsidP="00C11017">
      <w:pPr>
        <w:pStyle w:val="Nidungvnbn"/>
        <w:ind w:left="360" w:firstLine="0"/>
      </w:pPr>
    </w:p>
    <w:p w14:paraId="34CCE658" w14:textId="43DF5D23" w:rsidR="00CE7F2F" w:rsidRDefault="00CE7F2F" w:rsidP="00C11017">
      <w:pPr>
        <w:pStyle w:val="Nidungvnbn"/>
        <w:ind w:left="360" w:firstLine="0"/>
      </w:pPr>
    </w:p>
    <w:p w14:paraId="21DFDD54" w14:textId="454B0E2F" w:rsidR="00CE7F2F" w:rsidRDefault="00CE7F2F" w:rsidP="00C11017">
      <w:pPr>
        <w:pStyle w:val="Nidungvnbn"/>
        <w:ind w:left="360" w:firstLine="0"/>
      </w:pPr>
    </w:p>
    <w:p w14:paraId="4A36C29D" w14:textId="77777777" w:rsidR="00AC67D7" w:rsidRDefault="00AC67D7" w:rsidP="00AC67D7">
      <w:pPr>
        <w:pStyle w:val="Nidungvnbn"/>
        <w:ind w:firstLine="0"/>
      </w:pPr>
    </w:p>
    <w:p w14:paraId="4264CA03" w14:textId="288A11A3" w:rsidR="00CE7F2F" w:rsidRDefault="00986F57">
      <w:pPr>
        <w:pStyle w:val="Nidungvnbn"/>
        <w:numPr>
          <w:ilvl w:val="0"/>
          <w:numId w:val="5"/>
        </w:numPr>
      </w:pPr>
      <w:r>
        <w:lastRenderedPageBreak/>
        <w:t>Procedure thêm dữ liệu giảng viên vào bảng, gọi đến Function để phát sinh mã giảng viên</w:t>
      </w:r>
    </w:p>
    <w:p w14:paraId="632FD499" w14:textId="53D3587B" w:rsidR="00CE7F2F" w:rsidRDefault="00577B2A" w:rsidP="00C11017">
      <w:pPr>
        <w:pStyle w:val="Nidungvnbn"/>
        <w:ind w:left="360" w:firstLine="0"/>
      </w:pPr>
      <w:r w:rsidRPr="00455C66">
        <w:rPr>
          <w:noProof/>
        </w:rPr>
        <w:drawing>
          <wp:anchor distT="0" distB="0" distL="114300" distR="114300" simplePos="0" relativeHeight="251697664" behindDoc="0" locked="0" layoutInCell="1" allowOverlap="1" wp14:anchorId="22FCE18A" wp14:editId="76106616">
            <wp:simplePos x="0" y="0"/>
            <wp:positionH relativeFrom="column">
              <wp:posOffset>-3175</wp:posOffset>
            </wp:positionH>
            <wp:positionV relativeFrom="paragraph">
              <wp:posOffset>8255</wp:posOffset>
            </wp:positionV>
            <wp:extent cx="5579745" cy="1889125"/>
            <wp:effectExtent l="0" t="0" r="0" b="0"/>
            <wp:wrapNone/>
            <wp:docPr id="59313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8582" name=""/>
                    <pic:cNvPicPr/>
                  </pic:nvPicPr>
                  <pic:blipFill>
                    <a:blip r:embed="rId35">
                      <a:extLst>
                        <a:ext uri="{28A0092B-C50C-407E-A947-70E740481C1C}">
                          <a14:useLocalDpi xmlns:a14="http://schemas.microsoft.com/office/drawing/2010/main" val="0"/>
                        </a:ext>
                      </a:extLst>
                    </a:blip>
                    <a:stretch>
                      <a:fillRect/>
                    </a:stretch>
                  </pic:blipFill>
                  <pic:spPr>
                    <a:xfrm>
                      <a:off x="0" y="0"/>
                      <a:ext cx="5579745" cy="1889125"/>
                    </a:xfrm>
                    <a:prstGeom prst="rect">
                      <a:avLst/>
                    </a:prstGeom>
                  </pic:spPr>
                </pic:pic>
              </a:graphicData>
            </a:graphic>
          </wp:anchor>
        </w:drawing>
      </w:r>
    </w:p>
    <w:p w14:paraId="25837FB5" w14:textId="53915945" w:rsidR="00CE7F2F" w:rsidRDefault="00CE7F2F" w:rsidP="00C11017">
      <w:pPr>
        <w:pStyle w:val="Nidungvnbn"/>
        <w:ind w:left="360" w:firstLine="0"/>
      </w:pPr>
    </w:p>
    <w:p w14:paraId="2D429733" w14:textId="42B9B771" w:rsidR="00CE7F2F" w:rsidRDefault="00CE7F2F" w:rsidP="00C11017">
      <w:pPr>
        <w:pStyle w:val="Nidungvnbn"/>
        <w:ind w:left="360" w:firstLine="0"/>
      </w:pPr>
    </w:p>
    <w:p w14:paraId="6059C9FF" w14:textId="77777777" w:rsidR="00AC67D7" w:rsidRDefault="00AC67D7" w:rsidP="00AC67D7">
      <w:pPr>
        <w:pStyle w:val="Nidungvnbn"/>
        <w:ind w:firstLine="0"/>
      </w:pPr>
    </w:p>
    <w:p w14:paraId="13619BA7" w14:textId="77777777" w:rsidR="007A3241" w:rsidRDefault="007A3241" w:rsidP="00AC67D7">
      <w:pPr>
        <w:pStyle w:val="Nidungvnbn"/>
        <w:ind w:firstLine="0"/>
      </w:pPr>
    </w:p>
    <w:p w14:paraId="7EF5D0C8" w14:textId="77777777" w:rsidR="007A3241" w:rsidRDefault="007A3241" w:rsidP="00AC67D7">
      <w:pPr>
        <w:pStyle w:val="Nidungvnbn"/>
        <w:ind w:firstLine="0"/>
      </w:pPr>
    </w:p>
    <w:p w14:paraId="2F892C3C" w14:textId="77777777" w:rsidR="00577B2A" w:rsidRDefault="00577B2A" w:rsidP="00AC67D7">
      <w:pPr>
        <w:pStyle w:val="Nidungvnbn"/>
        <w:ind w:firstLine="0"/>
      </w:pPr>
    </w:p>
    <w:p w14:paraId="3F7F620B" w14:textId="06AA9B47" w:rsidR="00455C66" w:rsidRDefault="00455C66">
      <w:pPr>
        <w:pStyle w:val="Nidungvnbn"/>
        <w:numPr>
          <w:ilvl w:val="0"/>
          <w:numId w:val="5"/>
        </w:numPr>
      </w:pPr>
      <w:r>
        <w:t>Kết quả chạy</w:t>
      </w:r>
    </w:p>
    <w:p w14:paraId="15039105" w14:textId="1632FEBC" w:rsidR="00455C66" w:rsidRDefault="00577B2A" w:rsidP="00AC67D7">
      <w:pPr>
        <w:pStyle w:val="Nidungvnbn"/>
        <w:ind w:firstLine="0"/>
      </w:pPr>
      <w:r w:rsidRPr="00577B2A">
        <w:rPr>
          <w:noProof/>
        </w:rPr>
        <w:drawing>
          <wp:anchor distT="0" distB="0" distL="114300" distR="114300" simplePos="0" relativeHeight="251709952" behindDoc="0" locked="0" layoutInCell="1" allowOverlap="1" wp14:anchorId="29254974" wp14:editId="57E2EACA">
            <wp:simplePos x="0" y="0"/>
            <wp:positionH relativeFrom="column">
              <wp:posOffset>-3175</wp:posOffset>
            </wp:positionH>
            <wp:positionV relativeFrom="paragraph">
              <wp:posOffset>6350</wp:posOffset>
            </wp:positionV>
            <wp:extent cx="5579745" cy="2486025"/>
            <wp:effectExtent l="0" t="0" r="0" b="0"/>
            <wp:wrapNone/>
            <wp:docPr id="5760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04543"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2486025"/>
                    </a:xfrm>
                    <a:prstGeom prst="rect">
                      <a:avLst/>
                    </a:prstGeom>
                  </pic:spPr>
                </pic:pic>
              </a:graphicData>
            </a:graphic>
          </wp:anchor>
        </w:drawing>
      </w:r>
    </w:p>
    <w:p w14:paraId="3F84C7CE" w14:textId="0169D861" w:rsidR="00455C66" w:rsidRDefault="00455C66" w:rsidP="00AC67D7">
      <w:pPr>
        <w:pStyle w:val="Nidungvnbn"/>
        <w:ind w:firstLine="0"/>
      </w:pPr>
    </w:p>
    <w:p w14:paraId="01E65ECC" w14:textId="10B9DB59" w:rsidR="007A3241" w:rsidRDefault="007A3241" w:rsidP="00AC67D7">
      <w:pPr>
        <w:pStyle w:val="Nidungvnbn"/>
        <w:ind w:firstLine="0"/>
      </w:pPr>
    </w:p>
    <w:p w14:paraId="2CF27DE1" w14:textId="0F1E3DBC" w:rsidR="00455C66" w:rsidRDefault="00455C66" w:rsidP="00AC67D7">
      <w:pPr>
        <w:pStyle w:val="Nidungvnbn"/>
        <w:ind w:firstLine="0"/>
      </w:pPr>
    </w:p>
    <w:p w14:paraId="768BE518" w14:textId="77777777" w:rsidR="00455C66" w:rsidRDefault="00455C66" w:rsidP="00AC67D7">
      <w:pPr>
        <w:pStyle w:val="Nidungvnbn"/>
        <w:ind w:firstLine="0"/>
      </w:pPr>
    </w:p>
    <w:p w14:paraId="687523FD" w14:textId="77777777" w:rsidR="00455C66" w:rsidRDefault="00455C66" w:rsidP="00AC67D7">
      <w:pPr>
        <w:pStyle w:val="Nidungvnbn"/>
        <w:ind w:firstLine="0"/>
      </w:pPr>
    </w:p>
    <w:p w14:paraId="19C6E17D" w14:textId="77777777" w:rsidR="00455C66" w:rsidRDefault="00455C66" w:rsidP="00AC67D7">
      <w:pPr>
        <w:pStyle w:val="Nidungvnbn"/>
        <w:ind w:firstLine="0"/>
      </w:pPr>
    </w:p>
    <w:p w14:paraId="60342817" w14:textId="77777777" w:rsidR="00577B2A" w:rsidRDefault="00577B2A" w:rsidP="00AC67D7">
      <w:pPr>
        <w:pStyle w:val="Nidungvnbn"/>
        <w:ind w:firstLine="0"/>
      </w:pPr>
    </w:p>
    <w:p w14:paraId="54869EA1" w14:textId="77777777" w:rsidR="00577B2A" w:rsidRDefault="00577B2A" w:rsidP="00AC67D7">
      <w:pPr>
        <w:pStyle w:val="Nidungvnbn"/>
        <w:ind w:firstLine="0"/>
      </w:pPr>
    </w:p>
    <w:p w14:paraId="7C16112B" w14:textId="77777777" w:rsidR="00577B2A" w:rsidRDefault="00577B2A" w:rsidP="00AC67D7">
      <w:pPr>
        <w:pStyle w:val="Nidungvnbn"/>
        <w:ind w:firstLine="0"/>
      </w:pPr>
    </w:p>
    <w:p w14:paraId="0AD36227" w14:textId="5AE87F82" w:rsidR="00834FAD" w:rsidRDefault="00834FAD">
      <w:pPr>
        <w:pStyle w:val="Nidungvnbn"/>
        <w:numPr>
          <w:ilvl w:val="0"/>
          <w:numId w:val="4"/>
        </w:numPr>
      </w:pPr>
      <w:r>
        <w:t xml:space="preserve">Tạo function thêm dữ liệu vào bảng </w:t>
      </w:r>
      <w:r w:rsidR="006E49A5">
        <w:t>LOP</w:t>
      </w:r>
      <w:r>
        <w:t xml:space="preserve"> trong đó khóa chính của bảng sẽ được phát sinh tự động theo nguyên tắc:</w:t>
      </w:r>
    </w:p>
    <w:p w14:paraId="128FC038" w14:textId="7E236DC6" w:rsidR="000B15C7" w:rsidRDefault="000B15C7">
      <w:pPr>
        <w:pStyle w:val="Nidungvnbn"/>
        <w:numPr>
          <w:ilvl w:val="1"/>
          <w:numId w:val="4"/>
        </w:numPr>
      </w:pPr>
      <w:r>
        <w:t>Mã lớp sẽ bao gồm mã chi nhánh của lớp đó + số thứ tự (3 chữ số). Trong đó, số thứ tự được tính bằng cách lấy số thứ tự lớn nhất của lớp có cùng chi nhánh cộng thêm 1.</w:t>
      </w:r>
    </w:p>
    <w:p w14:paraId="68EBBE00" w14:textId="4D10545B" w:rsidR="000B15C7" w:rsidRDefault="000B15C7">
      <w:pPr>
        <w:pStyle w:val="Nidungvnbn"/>
        <w:numPr>
          <w:ilvl w:val="1"/>
          <w:numId w:val="4"/>
        </w:numPr>
      </w:pPr>
      <w:r>
        <w:t>Nếu tại chi nhánh đó chưa có lớp nào thì số thự tự bắt đầu sẽ là ‘000’</w:t>
      </w:r>
      <w:r w:rsidR="003C7DA3">
        <w:t>.</w:t>
      </w:r>
    </w:p>
    <w:p w14:paraId="5C10BA7B" w14:textId="43948D2E" w:rsidR="007A3241" w:rsidRDefault="000B15C7">
      <w:pPr>
        <w:pStyle w:val="Nidungvnbn"/>
        <w:numPr>
          <w:ilvl w:val="1"/>
          <w:numId w:val="4"/>
        </w:numPr>
      </w:pPr>
      <w:r>
        <w:t>Ví dụ trong bảng có lớp tại chi nhánh ‘</w:t>
      </w:r>
      <w:r w:rsidR="002165A8">
        <w:t>HV</w:t>
      </w:r>
      <w:r>
        <w:t>002’ có mã số lớn nhất là ‘</w:t>
      </w:r>
      <w:r w:rsidR="002165A8">
        <w:t>HV</w:t>
      </w:r>
      <w:r>
        <w:t>002004’ thì khi thêm lớp cũng tại chi nhánh ‘</w:t>
      </w:r>
      <w:r w:rsidR="002165A8">
        <w:t>HV</w:t>
      </w:r>
      <w:r>
        <w:t xml:space="preserve">002’ thì mã số </w:t>
      </w:r>
      <w:r w:rsidR="002165A8">
        <w:t xml:space="preserve">lớp </w:t>
      </w:r>
      <w:r>
        <w:t>sẽ phát sinh tự động là ‘</w:t>
      </w:r>
      <w:r w:rsidR="002165A8">
        <w:t>HV</w:t>
      </w:r>
      <w:r>
        <w:t>002005</w:t>
      </w:r>
      <w:r w:rsidR="00455C66">
        <w:t>’.</w:t>
      </w:r>
    </w:p>
    <w:p w14:paraId="4ACAD767" w14:textId="629D8080" w:rsidR="007A3241" w:rsidRDefault="007A3241">
      <w:pPr>
        <w:pStyle w:val="Nidungvnbn"/>
        <w:numPr>
          <w:ilvl w:val="1"/>
          <w:numId w:val="4"/>
        </w:numPr>
      </w:pPr>
      <w:r>
        <w:lastRenderedPageBreak/>
        <w:t>Function phát sinh mã lớp tự động</w:t>
      </w:r>
    </w:p>
    <w:p w14:paraId="44206466" w14:textId="4F579108" w:rsidR="003C7DA3" w:rsidRDefault="00455C66" w:rsidP="003C7DA3">
      <w:pPr>
        <w:pStyle w:val="Nidungvnbn"/>
      </w:pPr>
      <w:r w:rsidRPr="00455C66">
        <w:rPr>
          <w:noProof/>
        </w:rPr>
        <w:drawing>
          <wp:anchor distT="0" distB="0" distL="114300" distR="114300" simplePos="0" relativeHeight="251701760" behindDoc="0" locked="0" layoutInCell="1" allowOverlap="1" wp14:anchorId="4CA913CC" wp14:editId="40A7623E">
            <wp:simplePos x="0" y="0"/>
            <wp:positionH relativeFrom="column">
              <wp:posOffset>-5080</wp:posOffset>
            </wp:positionH>
            <wp:positionV relativeFrom="paragraph">
              <wp:posOffset>7620</wp:posOffset>
            </wp:positionV>
            <wp:extent cx="5579745" cy="2263140"/>
            <wp:effectExtent l="0" t="0" r="0" b="0"/>
            <wp:wrapNone/>
            <wp:docPr id="6210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0344"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2263140"/>
                    </a:xfrm>
                    <a:prstGeom prst="rect">
                      <a:avLst/>
                    </a:prstGeom>
                  </pic:spPr>
                </pic:pic>
              </a:graphicData>
            </a:graphic>
          </wp:anchor>
        </w:drawing>
      </w:r>
    </w:p>
    <w:p w14:paraId="258217AF" w14:textId="38D559E0" w:rsidR="003C7DA3" w:rsidRDefault="003C7DA3" w:rsidP="003C7DA3">
      <w:pPr>
        <w:pStyle w:val="Nidungvnbn"/>
      </w:pPr>
    </w:p>
    <w:p w14:paraId="5F568283" w14:textId="77777777" w:rsidR="003C7DA3" w:rsidRDefault="003C7DA3" w:rsidP="003C7DA3">
      <w:pPr>
        <w:pStyle w:val="Nidungvnbn"/>
      </w:pPr>
    </w:p>
    <w:p w14:paraId="6DF5B4DD" w14:textId="77777777" w:rsidR="003C7DA3" w:rsidRDefault="003C7DA3" w:rsidP="003C7DA3">
      <w:pPr>
        <w:pStyle w:val="Nidungvnbn"/>
      </w:pPr>
    </w:p>
    <w:p w14:paraId="5998F8F3" w14:textId="77777777" w:rsidR="003C7DA3" w:rsidRDefault="003C7DA3" w:rsidP="003C7DA3">
      <w:pPr>
        <w:pStyle w:val="Nidungvnbn"/>
      </w:pPr>
    </w:p>
    <w:p w14:paraId="1CA6580C" w14:textId="77777777" w:rsidR="003C7DA3" w:rsidRDefault="003C7DA3" w:rsidP="003C7DA3">
      <w:pPr>
        <w:pStyle w:val="Nidungvnbn"/>
      </w:pPr>
    </w:p>
    <w:p w14:paraId="0D2E6F49" w14:textId="77777777" w:rsidR="003C7DA3" w:rsidRDefault="003C7DA3" w:rsidP="003C7DA3">
      <w:pPr>
        <w:pStyle w:val="Nidungvnbn"/>
      </w:pPr>
    </w:p>
    <w:p w14:paraId="38AD1429" w14:textId="77777777" w:rsidR="003C7DA3" w:rsidRDefault="003C7DA3" w:rsidP="003C7DA3">
      <w:pPr>
        <w:pStyle w:val="Nidungvnbn"/>
        <w:ind w:firstLine="0"/>
      </w:pPr>
    </w:p>
    <w:p w14:paraId="1AA2F8AD" w14:textId="77777777" w:rsidR="007A3241" w:rsidRDefault="007A3241" w:rsidP="003C7DA3">
      <w:pPr>
        <w:pStyle w:val="Nidungvnbn"/>
        <w:ind w:firstLine="0"/>
      </w:pPr>
    </w:p>
    <w:p w14:paraId="14BDDA50" w14:textId="13FBCD59" w:rsidR="003C7DA3" w:rsidRDefault="003C7DA3">
      <w:pPr>
        <w:pStyle w:val="Nidungvnbn"/>
        <w:numPr>
          <w:ilvl w:val="1"/>
          <w:numId w:val="4"/>
        </w:numPr>
      </w:pPr>
      <w:r>
        <w:t>Procedure thêm lớp mới vào bảng, trong đó gọi đến Function phát sinh mã số lớp</w:t>
      </w:r>
    </w:p>
    <w:p w14:paraId="7682F6EE" w14:textId="3E018654" w:rsidR="003C7DA3" w:rsidRDefault="00455C66" w:rsidP="003C7DA3">
      <w:pPr>
        <w:pStyle w:val="Nidungvnbn"/>
      </w:pPr>
      <w:r w:rsidRPr="00455C66">
        <w:rPr>
          <w:noProof/>
        </w:rPr>
        <w:drawing>
          <wp:anchor distT="0" distB="0" distL="114300" distR="114300" simplePos="0" relativeHeight="251703808" behindDoc="0" locked="0" layoutInCell="1" allowOverlap="1" wp14:anchorId="5837B975" wp14:editId="7070BF69">
            <wp:simplePos x="0" y="0"/>
            <wp:positionH relativeFrom="column">
              <wp:posOffset>-3175</wp:posOffset>
            </wp:positionH>
            <wp:positionV relativeFrom="paragraph">
              <wp:posOffset>8255</wp:posOffset>
            </wp:positionV>
            <wp:extent cx="5579745" cy="1282700"/>
            <wp:effectExtent l="0" t="0" r="0" b="0"/>
            <wp:wrapNone/>
            <wp:docPr id="11216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0422"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1282700"/>
                    </a:xfrm>
                    <a:prstGeom prst="rect">
                      <a:avLst/>
                    </a:prstGeom>
                  </pic:spPr>
                </pic:pic>
              </a:graphicData>
            </a:graphic>
          </wp:anchor>
        </w:drawing>
      </w:r>
    </w:p>
    <w:p w14:paraId="7C3EEAF7" w14:textId="065B7BAC" w:rsidR="003C7DA3" w:rsidRDefault="003C7DA3" w:rsidP="003C7DA3">
      <w:pPr>
        <w:pStyle w:val="Nidungvnbn"/>
      </w:pPr>
    </w:p>
    <w:p w14:paraId="4E053BAA" w14:textId="24FA3843" w:rsidR="003C7DA3" w:rsidRDefault="003C7DA3" w:rsidP="003C7DA3">
      <w:pPr>
        <w:pStyle w:val="Nidungvnbn"/>
      </w:pPr>
    </w:p>
    <w:p w14:paraId="324C4A6C" w14:textId="77777777" w:rsidR="003C7DA3" w:rsidRDefault="003C7DA3" w:rsidP="003C7DA3">
      <w:pPr>
        <w:pStyle w:val="Nidungvnbn"/>
      </w:pPr>
    </w:p>
    <w:p w14:paraId="485AC204" w14:textId="77777777" w:rsidR="003C7DA3" w:rsidRDefault="003C7DA3" w:rsidP="003C7DA3">
      <w:pPr>
        <w:pStyle w:val="Nidungvnbn"/>
      </w:pPr>
    </w:p>
    <w:p w14:paraId="22A50222" w14:textId="1871DB54" w:rsidR="007A3241" w:rsidRDefault="00455C66">
      <w:pPr>
        <w:pStyle w:val="Nidungvnbn"/>
        <w:numPr>
          <w:ilvl w:val="1"/>
          <w:numId w:val="4"/>
        </w:numPr>
      </w:pPr>
      <w:r>
        <w:t>Kết quả chạy</w:t>
      </w:r>
    </w:p>
    <w:p w14:paraId="2B850187" w14:textId="48AB3C48" w:rsidR="007A3241" w:rsidRDefault="00577B2A" w:rsidP="003C7DA3">
      <w:pPr>
        <w:pStyle w:val="Nidungvnbn"/>
      </w:pPr>
      <w:r w:rsidRPr="00577B2A">
        <w:rPr>
          <w:noProof/>
        </w:rPr>
        <w:drawing>
          <wp:anchor distT="0" distB="0" distL="114300" distR="114300" simplePos="0" relativeHeight="251714048" behindDoc="0" locked="0" layoutInCell="1" allowOverlap="1" wp14:anchorId="6BFB8221" wp14:editId="7EF4B17D">
            <wp:simplePos x="0" y="0"/>
            <wp:positionH relativeFrom="column">
              <wp:posOffset>-3175</wp:posOffset>
            </wp:positionH>
            <wp:positionV relativeFrom="paragraph">
              <wp:posOffset>5080</wp:posOffset>
            </wp:positionV>
            <wp:extent cx="5579745" cy="1877060"/>
            <wp:effectExtent l="0" t="0" r="0" b="0"/>
            <wp:wrapNone/>
            <wp:docPr id="8560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3392" name=""/>
                    <pic:cNvPicPr/>
                  </pic:nvPicPr>
                  <pic:blipFill>
                    <a:blip r:embed="rId39">
                      <a:extLst>
                        <a:ext uri="{28A0092B-C50C-407E-A947-70E740481C1C}">
                          <a14:useLocalDpi xmlns:a14="http://schemas.microsoft.com/office/drawing/2010/main" val="0"/>
                        </a:ext>
                      </a:extLst>
                    </a:blip>
                    <a:stretch>
                      <a:fillRect/>
                    </a:stretch>
                  </pic:blipFill>
                  <pic:spPr>
                    <a:xfrm>
                      <a:off x="0" y="0"/>
                      <a:ext cx="5579745" cy="1877060"/>
                    </a:xfrm>
                    <a:prstGeom prst="rect">
                      <a:avLst/>
                    </a:prstGeom>
                  </pic:spPr>
                </pic:pic>
              </a:graphicData>
            </a:graphic>
          </wp:anchor>
        </w:drawing>
      </w:r>
    </w:p>
    <w:p w14:paraId="3DCE88C6" w14:textId="65D21CE4" w:rsidR="00455C66" w:rsidRDefault="00455C66" w:rsidP="003C7DA3">
      <w:pPr>
        <w:pStyle w:val="Nidungvnbn"/>
      </w:pPr>
    </w:p>
    <w:p w14:paraId="2B6BD82E" w14:textId="77777777" w:rsidR="00455C66" w:rsidRDefault="00455C66" w:rsidP="003C7DA3">
      <w:pPr>
        <w:pStyle w:val="Nidungvnbn"/>
      </w:pPr>
    </w:p>
    <w:p w14:paraId="38D8483F" w14:textId="77777777" w:rsidR="00455C66" w:rsidRDefault="00455C66" w:rsidP="003C7DA3">
      <w:pPr>
        <w:pStyle w:val="Nidungvnbn"/>
      </w:pPr>
    </w:p>
    <w:p w14:paraId="48025D92" w14:textId="77777777" w:rsidR="00455C66" w:rsidRDefault="00455C66" w:rsidP="003C7DA3">
      <w:pPr>
        <w:pStyle w:val="Nidungvnbn"/>
      </w:pPr>
    </w:p>
    <w:p w14:paraId="49792595" w14:textId="77777777" w:rsidR="00455C66" w:rsidRDefault="00455C66" w:rsidP="003C7DA3">
      <w:pPr>
        <w:pStyle w:val="Nidungvnbn"/>
      </w:pPr>
    </w:p>
    <w:p w14:paraId="6CBA0EE2" w14:textId="77777777" w:rsidR="00455C66" w:rsidRDefault="00455C66" w:rsidP="003C7DA3">
      <w:pPr>
        <w:pStyle w:val="Nidungvnbn"/>
      </w:pPr>
    </w:p>
    <w:p w14:paraId="187ED420" w14:textId="77777777" w:rsidR="00455C66" w:rsidRDefault="00455C66" w:rsidP="003C7DA3">
      <w:pPr>
        <w:pStyle w:val="Nidungvnbn"/>
      </w:pPr>
    </w:p>
    <w:p w14:paraId="15BCD2D5" w14:textId="77777777" w:rsidR="00455C66" w:rsidRDefault="00455C66" w:rsidP="003C7DA3">
      <w:pPr>
        <w:pStyle w:val="Nidungvnbn"/>
      </w:pPr>
    </w:p>
    <w:p w14:paraId="41FC35E4" w14:textId="77777777" w:rsidR="00455C66" w:rsidRDefault="00455C66" w:rsidP="003C7DA3">
      <w:pPr>
        <w:pStyle w:val="Nidungvnbn"/>
      </w:pPr>
    </w:p>
    <w:p w14:paraId="71B74F09" w14:textId="773FEFDD" w:rsidR="007A3241" w:rsidRDefault="007A3241">
      <w:pPr>
        <w:pStyle w:val="Nidungvnbn"/>
        <w:numPr>
          <w:ilvl w:val="0"/>
          <w:numId w:val="4"/>
        </w:numPr>
      </w:pPr>
      <w:r>
        <w:lastRenderedPageBreak/>
        <w:t xml:space="preserve">Tạo function thêm dữ liệu vào bảng </w:t>
      </w:r>
      <w:r w:rsidR="006E49A5">
        <w:t>NGANH</w:t>
      </w:r>
      <w:r>
        <w:t xml:space="preserve"> trong đó khóa chính của bảng sẽ được phát sinh tự động theo nguyên tắc:</w:t>
      </w:r>
    </w:p>
    <w:p w14:paraId="1B3C4436" w14:textId="0F7A93A7" w:rsidR="007A3241" w:rsidRDefault="007A3241">
      <w:pPr>
        <w:pStyle w:val="Nidungvnbn"/>
        <w:numPr>
          <w:ilvl w:val="1"/>
          <w:numId w:val="4"/>
        </w:numPr>
      </w:pPr>
      <w:r>
        <w:t>Mã ngành là</w:t>
      </w:r>
      <w:r w:rsidR="001056EC">
        <w:t xml:space="preserve"> các</w:t>
      </w:r>
      <w:r>
        <w:t xml:space="preserve"> kí tự </w:t>
      </w:r>
      <w:r w:rsidR="00B23941">
        <w:t>đầu tiên</w:t>
      </w:r>
      <w:r w:rsidR="007A00FC">
        <w:t xml:space="preserve"> </w:t>
      </w:r>
      <w:r>
        <w:t>của các chữ trong tên ngành</w:t>
      </w:r>
      <w:r w:rsidR="00B23941">
        <w:t xml:space="preserve"> (viết hoa)</w:t>
      </w:r>
    </w:p>
    <w:p w14:paraId="20878B22" w14:textId="04559A5A" w:rsidR="00B23941" w:rsidRDefault="007A3241">
      <w:pPr>
        <w:pStyle w:val="Nidungvnbn"/>
        <w:numPr>
          <w:ilvl w:val="1"/>
          <w:numId w:val="4"/>
        </w:numPr>
      </w:pPr>
      <w:r>
        <w:t>V</w:t>
      </w:r>
      <w:r w:rsidR="007A00FC">
        <w:t>í dụ tên ngành ‘Khoa học máy tính’ thì mã ngành sẽ là ‘KHMT</w:t>
      </w:r>
      <w:r w:rsidR="00B23941">
        <w:t>’,..</w:t>
      </w:r>
    </w:p>
    <w:p w14:paraId="40E39376" w14:textId="7FC1F808" w:rsidR="00B23941" w:rsidRDefault="00B23941">
      <w:pPr>
        <w:pStyle w:val="Nidungvnbn"/>
        <w:numPr>
          <w:ilvl w:val="1"/>
          <w:numId w:val="4"/>
        </w:numPr>
      </w:pPr>
      <w:r>
        <w:t>Function phát sinh mã ngành tự động</w:t>
      </w:r>
    </w:p>
    <w:p w14:paraId="4553F7B7" w14:textId="46C8DBBD" w:rsidR="00B23941" w:rsidRDefault="00B23941" w:rsidP="00B23941">
      <w:pPr>
        <w:pStyle w:val="Nidungvnbn"/>
        <w:ind w:left="720" w:firstLine="0"/>
      </w:pPr>
      <w:r w:rsidRPr="00B23941">
        <w:rPr>
          <w:noProof/>
        </w:rPr>
        <w:drawing>
          <wp:anchor distT="0" distB="0" distL="114300" distR="114300" simplePos="0" relativeHeight="251629056" behindDoc="0" locked="0" layoutInCell="1" allowOverlap="1" wp14:anchorId="0EB867EA" wp14:editId="3E90869F">
            <wp:simplePos x="0" y="0"/>
            <wp:positionH relativeFrom="column">
              <wp:posOffset>-3175</wp:posOffset>
            </wp:positionH>
            <wp:positionV relativeFrom="paragraph">
              <wp:posOffset>6985</wp:posOffset>
            </wp:positionV>
            <wp:extent cx="5579745" cy="2879090"/>
            <wp:effectExtent l="0" t="0" r="0" b="0"/>
            <wp:wrapNone/>
            <wp:docPr id="14556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5762" name=""/>
                    <pic:cNvPicPr/>
                  </pic:nvPicPr>
                  <pic:blipFill>
                    <a:blip r:embed="rId40">
                      <a:extLst>
                        <a:ext uri="{28A0092B-C50C-407E-A947-70E740481C1C}">
                          <a14:useLocalDpi xmlns:a14="http://schemas.microsoft.com/office/drawing/2010/main" val="0"/>
                        </a:ext>
                      </a:extLst>
                    </a:blip>
                    <a:stretch>
                      <a:fillRect/>
                    </a:stretch>
                  </pic:blipFill>
                  <pic:spPr>
                    <a:xfrm>
                      <a:off x="0" y="0"/>
                      <a:ext cx="5579745" cy="2879090"/>
                    </a:xfrm>
                    <a:prstGeom prst="rect">
                      <a:avLst/>
                    </a:prstGeom>
                  </pic:spPr>
                </pic:pic>
              </a:graphicData>
            </a:graphic>
          </wp:anchor>
        </w:drawing>
      </w:r>
    </w:p>
    <w:p w14:paraId="1D75C1DD" w14:textId="2B80381B" w:rsidR="00B23941" w:rsidRDefault="00B23941" w:rsidP="00B23941">
      <w:pPr>
        <w:pStyle w:val="Nidungvnbn"/>
        <w:ind w:left="720" w:firstLine="0"/>
      </w:pPr>
    </w:p>
    <w:p w14:paraId="1F5C4D2B" w14:textId="0583881E" w:rsidR="00B23941" w:rsidRDefault="00B23941" w:rsidP="00B23941">
      <w:pPr>
        <w:pStyle w:val="Nidungvnbn"/>
        <w:ind w:left="720" w:firstLine="0"/>
      </w:pPr>
    </w:p>
    <w:p w14:paraId="0183A35C" w14:textId="55D147AA" w:rsidR="00B23941" w:rsidRDefault="00B23941" w:rsidP="00B23941">
      <w:pPr>
        <w:pStyle w:val="Nidungvnbn"/>
        <w:ind w:left="720" w:firstLine="0"/>
      </w:pPr>
    </w:p>
    <w:p w14:paraId="5E305881" w14:textId="77777777" w:rsidR="00B23941" w:rsidRDefault="00B23941" w:rsidP="00B23941">
      <w:pPr>
        <w:pStyle w:val="Nidungvnbn"/>
        <w:ind w:left="720" w:firstLine="0"/>
      </w:pPr>
    </w:p>
    <w:p w14:paraId="0A899E4E" w14:textId="77777777" w:rsidR="00B23941" w:rsidRDefault="00B23941" w:rsidP="00B23941">
      <w:pPr>
        <w:pStyle w:val="Nidungvnbn"/>
        <w:ind w:left="720" w:firstLine="0"/>
      </w:pPr>
    </w:p>
    <w:p w14:paraId="540DFAFE" w14:textId="62CFA608" w:rsidR="00B23941" w:rsidRDefault="00B23941" w:rsidP="00B23941">
      <w:pPr>
        <w:pStyle w:val="Nidungvnbn"/>
        <w:ind w:left="720" w:firstLine="0"/>
      </w:pPr>
    </w:p>
    <w:p w14:paraId="61AF3804" w14:textId="6293D7AF" w:rsidR="00B23941" w:rsidRDefault="00B23941" w:rsidP="00B23941">
      <w:pPr>
        <w:pStyle w:val="Nidungvnbn"/>
        <w:ind w:left="720" w:firstLine="0"/>
      </w:pPr>
    </w:p>
    <w:p w14:paraId="47CC2D54" w14:textId="13F54DD2" w:rsidR="00B23941" w:rsidRDefault="00B23941" w:rsidP="00B23941">
      <w:pPr>
        <w:pStyle w:val="Nidungvnbn"/>
        <w:ind w:left="720" w:firstLine="0"/>
      </w:pPr>
    </w:p>
    <w:p w14:paraId="75BB19DC" w14:textId="61190162" w:rsidR="00B23941" w:rsidRDefault="00B23941" w:rsidP="00B23941">
      <w:pPr>
        <w:pStyle w:val="Nidungvnbn"/>
        <w:ind w:firstLine="0"/>
      </w:pPr>
    </w:p>
    <w:p w14:paraId="15B27EBB" w14:textId="31AEEAB6" w:rsidR="00B23941" w:rsidRDefault="00B23941" w:rsidP="00B23941">
      <w:pPr>
        <w:pStyle w:val="Nidungvnbn"/>
        <w:ind w:firstLine="0"/>
      </w:pPr>
    </w:p>
    <w:p w14:paraId="78683E15" w14:textId="1736FC77" w:rsidR="00B23941" w:rsidRDefault="00B23941">
      <w:pPr>
        <w:pStyle w:val="Nidungvnbn"/>
        <w:numPr>
          <w:ilvl w:val="1"/>
          <w:numId w:val="4"/>
        </w:numPr>
      </w:pPr>
      <w:r>
        <w:t>Procedure thêm ngành mới vào bảng, trong đó gọi đến Function tạo mã ngành tự động</w:t>
      </w:r>
    </w:p>
    <w:p w14:paraId="02FF3842" w14:textId="1756F475" w:rsidR="00B23941" w:rsidRDefault="006C4794" w:rsidP="00B23941">
      <w:pPr>
        <w:pStyle w:val="Nidungvnbn"/>
        <w:ind w:left="720" w:firstLine="0"/>
      </w:pPr>
      <w:r w:rsidRPr="00B23941">
        <w:rPr>
          <w:noProof/>
        </w:rPr>
        <w:drawing>
          <wp:anchor distT="0" distB="0" distL="114300" distR="114300" simplePos="0" relativeHeight="251650560" behindDoc="0" locked="0" layoutInCell="1" allowOverlap="1" wp14:anchorId="146628E9" wp14:editId="63301736">
            <wp:simplePos x="0" y="0"/>
            <wp:positionH relativeFrom="column">
              <wp:posOffset>-3175</wp:posOffset>
            </wp:positionH>
            <wp:positionV relativeFrom="paragraph">
              <wp:posOffset>8255</wp:posOffset>
            </wp:positionV>
            <wp:extent cx="5579745" cy="1529715"/>
            <wp:effectExtent l="0" t="0" r="0" b="0"/>
            <wp:wrapNone/>
            <wp:docPr id="188131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14129" name=""/>
                    <pic:cNvPicPr/>
                  </pic:nvPicPr>
                  <pic:blipFill>
                    <a:blip r:embed="rId41">
                      <a:extLst>
                        <a:ext uri="{28A0092B-C50C-407E-A947-70E740481C1C}">
                          <a14:useLocalDpi xmlns:a14="http://schemas.microsoft.com/office/drawing/2010/main" val="0"/>
                        </a:ext>
                      </a:extLst>
                    </a:blip>
                    <a:stretch>
                      <a:fillRect/>
                    </a:stretch>
                  </pic:blipFill>
                  <pic:spPr>
                    <a:xfrm>
                      <a:off x="0" y="0"/>
                      <a:ext cx="5579745" cy="1529715"/>
                    </a:xfrm>
                    <a:prstGeom prst="rect">
                      <a:avLst/>
                    </a:prstGeom>
                  </pic:spPr>
                </pic:pic>
              </a:graphicData>
            </a:graphic>
          </wp:anchor>
        </w:drawing>
      </w:r>
    </w:p>
    <w:p w14:paraId="5D46D1FE" w14:textId="4F983752" w:rsidR="00B23941" w:rsidRDefault="00B23941" w:rsidP="00B23941">
      <w:pPr>
        <w:pStyle w:val="Nidungvnbn"/>
        <w:ind w:left="720" w:firstLine="0"/>
      </w:pPr>
    </w:p>
    <w:p w14:paraId="00E271D0" w14:textId="3385838B" w:rsidR="00B23941" w:rsidRDefault="00B23941" w:rsidP="00B23941">
      <w:pPr>
        <w:pStyle w:val="Nidungvnbn"/>
        <w:ind w:left="720" w:firstLine="0"/>
      </w:pPr>
    </w:p>
    <w:p w14:paraId="2A982115" w14:textId="5780F63A" w:rsidR="00B23941" w:rsidRDefault="00B23941" w:rsidP="00B23941">
      <w:pPr>
        <w:pStyle w:val="Nidungvnbn"/>
        <w:ind w:left="720" w:firstLine="0"/>
      </w:pPr>
    </w:p>
    <w:p w14:paraId="289F0699" w14:textId="517D2730" w:rsidR="00B23941" w:rsidRDefault="00B23941" w:rsidP="00B23941">
      <w:pPr>
        <w:pStyle w:val="Nidungvnbn"/>
        <w:ind w:left="720" w:firstLine="0"/>
      </w:pPr>
    </w:p>
    <w:p w14:paraId="652E8970" w14:textId="5C7DD570" w:rsidR="007E5C39" w:rsidRDefault="007E5C39" w:rsidP="00B23941">
      <w:pPr>
        <w:pStyle w:val="Nidungvnbn"/>
        <w:ind w:left="720" w:firstLine="0"/>
      </w:pPr>
    </w:p>
    <w:p w14:paraId="4F477F1C" w14:textId="4C7A8D65" w:rsidR="007E5C39" w:rsidRDefault="007E5C39">
      <w:pPr>
        <w:pStyle w:val="Nidungvnbn"/>
        <w:numPr>
          <w:ilvl w:val="1"/>
          <w:numId w:val="4"/>
        </w:numPr>
      </w:pPr>
      <w:r>
        <w:t>Kết quả chạy</w:t>
      </w:r>
    </w:p>
    <w:p w14:paraId="409EC6B8" w14:textId="148F4C50" w:rsidR="007E5C39" w:rsidRDefault="006C4794" w:rsidP="00B23941">
      <w:pPr>
        <w:pStyle w:val="Nidungvnbn"/>
        <w:ind w:left="720" w:firstLine="0"/>
      </w:pPr>
      <w:r w:rsidRPr="00B23941">
        <w:rPr>
          <w:noProof/>
        </w:rPr>
        <w:drawing>
          <wp:anchor distT="0" distB="0" distL="114300" distR="114300" simplePos="0" relativeHeight="251640320" behindDoc="0" locked="0" layoutInCell="1" allowOverlap="1" wp14:anchorId="61406F57" wp14:editId="34BFDDCD">
            <wp:simplePos x="0" y="0"/>
            <wp:positionH relativeFrom="column">
              <wp:posOffset>3810</wp:posOffset>
            </wp:positionH>
            <wp:positionV relativeFrom="paragraph">
              <wp:posOffset>11430</wp:posOffset>
            </wp:positionV>
            <wp:extent cx="5568315" cy="1209675"/>
            <wp:effectExtent l="0" t="0" r="0" b="0"/>
            <wp:wrapNone/>
            <wp:docPr id="167057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4815" name=""/>
                    <pic:cNvPicPr/>
                  </pic:nvPicPr>
                  <pic:blipFill>
                    <a:blip r:embed="rId42">
                      <a:extLst>
                        <a:ext uri="{28A0092B-C50C-407E-A947-70E740481C1C}">
                          <a14:useLocalDpi xmlns:a14="http://schemas.microsoft.com/office/drawing/2010/main" val="0"/>
                        </a:ext>
                      </a:extLst>
                    </a:blip>
                    <a:stretch>
                      <a:fillRect/>
                    </a:stretch>
                  </pic:blipFill>
                  <pic:spPr>
                    <a:xfrm>
                      <a:off x="0" y="0"/>
                      <a:ext cx="5568315" cy="1209675"/>
                    </a:xfrm>
                    <a:prstGeom prst="rect">
                      <a:avLst/>
                    </a:prstGeom>
                  </pic:spPr>
                </pic:pic>
              </a:graphicData>
            </a:graphic>
            <wp14:sizeRelH relativeFrom="margin">
              <wp14:pctWidth>0</wp14:pctWidth>
            </wp14:sizeRelH>
            <wp14:sizeRelV relativeFrom="margin">
              <wp14:pctHeight>0</wp14:pctHeight>
            </wp14:sizeRelV>
          </wp:anchor>
        </w:drawing>
      </w:r>
    </w:p>
    <w:p w14:paraId="25DE5275" w14:textId="2551E90B" w:rsidR="007E5C39" w:rsidRDefault="007E5C39" w:rsidP="00B23941">
      <w:pPr>
        <w:pStyle w:val="Nidungvnbn"/>
        <w:ind w:left="720" w:firstLine="0"/>
      </w:pPr>
    </w:p>
    <w:p w14:paraId="018357C5" w14:textId="77777777" w:rsidR="007E5C39" w:rsidRDefault="007E5C39" w:rsidP="00B23941">
      <w:pPr>
        <w:pStyle w:val="Nidungvnbn"/>
        <w:ind w:left="720" w:firstLine="0"/>
      </w:pPr>
    </w:p>
    <w:p w14:paraId="11302692" w14:textId="77777777" w:rsidR="006C4794" w:rsidRDefault="006C4794" w:rsidP="00B23941">
      <w:pPr>
        <w:pStyle w:val="Nidungvnbn"/>
        <w:ind w:left="720" w:firstLine="0"/>
      </w:pPr>
    </w:p>
    <w:p w14:paraId="09D98579" w14:textId="785F75BC" w:rsidR="00B23941" w:rsidRDefault="00B23941" w:rsidP="00B23941">
      <w:pPr>
        <w:pStyle w:val="Heading3"/>
      </w:pPr>
      <w:bookmarkStart w:id="12" w:name="_Toc152592616"/>
      <w:r>
        <w:lastRenderedPageBreak/>
        <w:t>1.5.3 Tạo ít nhất một trigger kiểm tra khóa ngoại</w:t>
      </w:r>
      <w:r w:rsidR="006C4794">
        <w:t xml:space="preserve">, </w:t>
      </w:r>
      <w:r>
        <w:t>miền giá trị</w:t>
      </w:r>
      <w:bookmarkEnd w:id="12"/>
    </w:p>
    <w:p w14:paraId="2709C02A" w14:textId="4B17D5CD" w:rsidR="006F0B9F" w:rsidRDefault="001056EC">
      <w:pPr>
        <w:pStyle w:val="Nidungvnbn"/>
        <w:numPr>
          <w:ilvl w:val="0"/>
          <w:numId w:val="6"/>
        </w:numPr>
      </w:pPr>
      <w:r>
        <w:t xml:space="preserve">Tạo Trigger kiểm tra ràng buộc khóa ngoại của bảng </w:t>
      </w:r>
      <w:r w:rsidR="00E637EC">
        <w:t>SINHVIEN</w:t>
      </w:r>
      <w:r>
        <w:t xml:space="preserve"> </w:t>
      </w:r>
    </w:p>
    <w:p w14:paraId="3411590F" w14:textId="6C720212" w:rsidR="006F0B9F" w:rsidRDefault="00455C66" w:rsidP="006F0B9F">
      <w:pPr>
        <w:pStyle w:val="Nidungvnbn"/>
      </w:pPr>
      <w:r w:rsidRPr="00455C66">
        <w:rPr>
          <w:noProof/>
        </w:rPr>
        <w:drawing>
          <wp:anchor distT="0" distB="0" distL="114300" distR="114300" simplePos="0" relativeHeight="251705856" behindDoc="0" locked="0" layoutInCell="1" allowOverlap="1" wp14:anchorId="045121A9" wp14:editId="306C05A6">
            <wp:simplePos x="0" y="0"/>
            <wp:positionH relativeFrom="column">
              <wp:posOffset>-3175</wp:posOffset>
            </wp:positionH>
            <wp:positionV relativeFrom="paragraph">
              <wp:posOffset>10795</wp:posOffset>
            </wp:positionV>
            <wp:extent cx="5579745" cy="1573530"/>
            <wp:effectExtent l="0" t="0" r="0" b="0"/>
            <wp:wrapNone/>
            <wp:docPr id="158614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47860" name=""/>
                    <pic:cNvPicPr/>
                  </pic:nvPicPr>
                  <pic:blipFill>
                    <a:blip r:embed="rId43">
                      <a:extLst>
                        <a:ext uri="{28A0092B-C50C-407E-A947-70E740481C1C}">
                          <a14:useLocalDpi xmlns:a14="http://schemas.microsoft.com/office/drawing/2010/main" val="0"/>
                        </a:ext>
                      </a:extLst>
                    </a:blip>
                    <a:stretch>
                      <a:fillRect/>
                    </a:stretch>
                  </pic:blipFill>
                  <pic:spPr>
                    <a:xfrm>
                      <a:off x="0" y="0"/>
                      <a:ext cx="5579745" cy="1573530"/>
                    </a:xfrm>
                    <a:prstGeom prst="rect">
                      <a:avLst/>
                    </a:prstGeom>
                  </pic:spPr>
                </pic:pic>
              </a:graphicData>
            </a:graphic>
          </wp:anchor>
        </w:drawing>
      </w:r>
    </w:p>
    <w:p w14:paraId="7F379CE0" w14:textId="5372456D" w:rsidR="006F0B9F" w:rsidRDefault="006F0B9F" w:rsidP="006F0B9F">
      <w:pPr>
        <w:pStyle w:val="Nidungvnbn"/>
      </w:pPr>
    </w:p>
    <w:p w14:paraId="37D6BA9E" w14:textId="77777777" w:rsidR="006F0B9F" w:rsidRDefault="006F0B9F" w:rsidP="006F0B9F">
      <w:pPr>
        <w:pStyle w:val="Nidungvnbn"/>
      </w:pPr>
    </w:p>
    <w:p w14:paraId="09829CFF" w14:textId="089FD8E1" w:rsidR="006F0B9F" w:rsidRDefault="006F0B9F" w:rsidP="006F0B9F">
      <w:pPr>
        <w:pStyle w:val="Nidungvnbn"/>
      </w:pPr>
    </w:p>
    <w:p w14:paraId="56DBE77D" w14:textId="2EF89339" w:rsidR="006F0B9F" w:rsidRDefault="006F0B9F" w:rsidP="006F0B9F">
      <w:pPr>
        <w:pStyle w:val="Nidungvnbn"/>
      </w:pPr>
    </w:p>
    <w:p w14:paraId="6084993C" w14:textId="47C6C9E0" w:rsidR="006F0B9F" w:rsidRDefault="006F0B9F" w:rsidP="00455C66">
      <w:pPr>
        <w:pStyle w:val="Nidungvnbn"/>
        <w:ind w:firstLine="0"/>
      </w:pPr>
    </w:p>
    <w:p w14:paraId="1696F1F9" w14:textId="4FCB43AF" w:rsidR="006F0B9F" w:rsidRDefault="00E637EC">
      <w:pPr>
        <w:pStyle w:val="Nidungvnbn"/>
        <w:numPr>
          <w:ilvl w:val="1"/>
          <w:numId w:val="4"/>
        </w:numPr>
      </w:pPr>
      <w:r>
        <w:t>Dòng Insert</w:t>
      </w:r>
      <w:r w:rsidR="006F0B9F">
        <w:t xml:space="preserve"> cuối cùng </w:t>
      </w:r>
      <w:r>
        <w:t>bật Trigger</w:t>
      </w:r>
      <w:r w:rsidR="006F0B9F">
        <w:t xml:space="preserve"> </w:t>
      </w:r>
      <w:r>
        <w:t>vì</w:t>
      </w:r>
      <w:r w:rsidR="006F0B9F">
        <w:t xml:space="preserve"> không có mã lớp ‘HV001001’</w:t>
      </w:r>
      <w:r>
        <w:t xml:space="preserve"> trong bảng LOP</w:t>
      </w:r>
    </w:p>
    <w:p w14:paraId="77715FD2" w14:textId="2961555B" w:rsidR="001056EC" w:rsidRDefault="005A5432" w:rsidP="001056EC">
      <w:pPr>
        <w:pStyle w:val="Nidungvnbn"/>
        <w:ind w:left="360" w:firstLine="0"/>
      </w:pPr>
      <w:r w:rsidRPr="006F0B9F">
        <w:rPr>
          <w:noProof/>
        </w:rPr>
        <w:drawing>
          <wp:anchor distT="0" distB="0" distL="114300" distR="114300" simplePos="0" relativeHeight="251624960" behindDoc="0" locked="0" layoutInCell="1" allowOverlap="1" wp14:anchorId="1247D306" wp14:editId="6AA96103">
            <wp:simplePos x="0" y="0"/>
            <wp:positionH relativeFrom="column">
              <wp:posOffset>-3175</wp:posOffset>
            </wp:positionH>
            <wp:positionV relativeFrom="paragraph">
              <wp:posOffset>15875</wp:posOffset>
            </wp:positionV>
            <wp:extent cx="5579745" cy="2072005"/>
            <wp:effectExtent l="0" t="0" r="0" b="0"/>
            <wp:wrapNone/>
            <wp:docPr id="187742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0296" name=""/>
                    <pic:cNvPicPr/>
                  </pic:nvPicPr>
                  <pic:blipFill>
                    <a:blip r:embed="rId44">
                      <a:extLst>
                        <a:ext uri="{28A0092B-C50C-407E-A947-70E740481C1C}">
                          <a14:useLocalDpi xmlns:a14="http://schemas.microsoft.com/office/drawing/2010/main" val="0"/>
                        </a:ext>
                      </a:extLst>
                    </a:blip>
                    <a:stretch>
                      <a:fillRect/>
                    </a:stretch>
                  </pic:blipFill>
                  <pic:spPr>
                    <a:xfrm>
                      <a:off x="0" y="0"/>
                      <a:ext cx="5579745" cy="2072005"/>
                    </a:xfrm>
                    <a:prstGeom prst="rect">
                      <a:avLst/>
                    </a:prstGeom>
                  </pic:spPr>
                </pic:pic>
              </a:graphicData>
            </a:graphic>
          </wp:anchor>
        </w:drawing>
      </w:r>
    </w:p>
    <w:p w14:paraId="44AF52FA" w14:textId="2D67037F" w:rsidR="001056EC" w:rsidRDefault="001056EC" w:rsidP="001056EC">
      <w:pPr>
        <w:pStyle w:val="Nidungvnbn"/>
        <w:ind w:left="360" w:firstLine="0"/>
      </w:pPr>
    </w:p>
    <w:p w14:paraId="1B9E1DEE" w14:textId="1C9281E6" w:rsidR="006F0B9F" w:rsidRDefault="006F0B9F" w:rsidP="001056EC">
      <w:pPr>
        <w:pStyle w:val="Nidungvnbn"/>
        <w:ind w:left="360" w:firstLine="0"/>
      </w:pPr>
    </w:p>
    <w:p w14:paraId="7622E38B" w14:textId="35FDECDD" w:rsidR="006F0B9F" w:rsidRDefault="006F0B9F" w:rsidP="001056EC">
      <w:pPr>
        <w:pStyle w:val="Nidungvnbn"/>
        <w:ind w:left="360" w:firstLine="0"/>
      </w:pPr>
    </w:p>
    <w:p w14:paraId="58A90905" w14:textId="657BE102" w:rsidR="006F0B9F" w:rsidRDefault="006F0B9F" w:rsidP="001056EC">
      <w:pPr>
        <w:pStyle w:val="Nidungvnbn"/>
        <w:ind w:left="360" w:firstLine="0"/>
      </w:pPr>
    </w:p>
    <w:p w14:paraId="13C7BD98" w14:textId="01BEDE2C" w:rsidR="006F0B9F" w:rsidRDefault="006F0B9F" w:rsidP="001056EC">
      <w:pPr>
        <w:pStyle w:val="Nidungvnbn"/>
        <w:ind w:left="360" w:firstLine="0"/>
      </w:pPr>
    </w:p>
    <w:p w14:paraId="4DD0B211" w14:textId="4E339A34" w:rsidR="006F0B9F" w:rsidRDefault="006F0B9F" w:rsidP="006F0B9F">
      <w:pPr>
        <w:pStyle w:val="Nidungvnbn"/>
        <w:ind w:firstLine="0"/>
      </w:pPr>
      <w:r>
        <w:tab/>
      </w:r>
      <w:r>
        <w:tab/>
      </w:r>
      <w:r>
        <w:tab/>
      </w:r>
    </w:p>
    <w:p w14:paraId="38C7B643" w14:textId="2B374AC7" w:rsidR="006F0B9F" w:rsidRDefault="006F0B9F" w:rsidP="006F0B9F">
      <w:pPr>
        <w:pStyle w:val="Nidungvnbn"/>
      </w:pPr>
    </w:p>
    <w:p w14:paraId="244CAC18" w14:textId="6B886B53" w:rsidR="006F0B9F" w:rsidRDefault="00E637EC">
      <w:pPr>
        <w:pStyle w:val="Nidungvnbn"/>
        <w:numPr>
          <w:ilvl w:val="1"/>
          <w:numId w:val="4"/>
        </w:numPr>
      </w:pPr>
      <w:r>
        <w:t>Lệnh Update bật</w:t>
      </w:r>
      <w:r w:rsidR="005A5432">
        <w:t xml:space="preserve"> </w:t>
      </w:r>
      <w:r w:rsidR="003F5A49">
        <w:t xml:space="preserve">Trigger </w:t>
      </w:r>
      <w:r>
        <w:t>vì</w:t>
      </w:r>
      <w:r w:rsidR="003F5A49">
        <w:t xml:space="preserve"> không có mã lớp ‘HV002005’ </w:t>
      </w:r>
      <w:r>
        <w:t>trong bảng LOP</w:t>
      </w:r>
    </w:p>
    <w:p w14:paraId="3B268142" w14:textId="369FE70C" w:rsidR="005A5432" w:rsidRDefault="00E637EC" w:rsidP="005A5432">
      <w:pPr>
        <w:pStyle w:val="Nidungvnbn"/>
      </w:pPr>
      <w:r w:rsidRPr="005A5432">
        <w:rPr>
          <w:noProof/>
        </w:rPr>
        <w:drawing>
          <wp:anchor distT="0" distB="0" distL="114300" distR="114300" simplePos="0" relativeHeight="251631104" behindDoc="0" locked="0" layoutInCell="1" allowOverlap="1" wp14:anchorId="218E24C7" wp14:editId="49895648">
            <wp:simplePos x="0" y="0"/>
            <wp:positionH relativeFrom="column">
              <wp:posOffset>-3175</wp:posOffset>
            </wp:positionH>
            <wp:positionV relativeFrom="paragraph">
              <wp:posOffset>13335</wp:posOffset>
            </wp:positionV>
            <wp:extent cx="5579745" cy="1570355"/>
            <wp:effectExtent l="0" t="0" r="0" b="0"/>
            <wp:wrapNone/>
            <wp:docPr id="11022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61972" name=""/>
                    <pic:cNvPicPr/>
                  </pic:nvPicPr>
                  <pic:blipFill>
                    <a:blip r:embed="rId45">
                      <a:extLst>
                        <a:ext uri="{28A0092B-C50C-407E-A947-70E740481C1C}">
                          <a14:useLocalDpi xmlns:a14="http://schemas.microsoft.com/office/drawing/2010/main" val="0"/>
                        </a:ext>
                      </a:extLst>
                    </a:blip>
                    <a:stretch>
                      <a:fillRect/>
                    </a:stretch>
                  </pic:blipFill>
                  <pic:spPr>
                    <a:xfrm>
                      <a:off x="0" y="0"/>
                      <a:ext cx="5579745" cy="1570355"/>
                    </a:xfrm>
                    <a:prstGeom prst="rect">
                      <a:avLst/>
                    </a:prstGeom>
                  </pic:spPr>
                </pic:pic>
              </a:graphicData>
            </a:graphic>
          </wp:anchor>
        </w:drawing>
      </w:r>
    </w:p>
    <w:p w14:paraId="24BE9360" w14:textId="77777777" w:rsidR="005A5432" w:rsidRDefault="005A5432" w:rsidP="005A5432">
      <w:pPr>
        <w:pStyle w:val="Nidungvnbn"/>
      </w:pPr>
    </w:p>
    <w:p w14:paraId="49FEB03A" w14:textId="77777777" w:rsidR="005A5432" w:rsidRDefault="005A5432" w:rsidP="005A5432">
      <w:pPr>
        <w:pStyle w:val="Nidungvnbn"/>
      </w:pPr>
    </w:p>
    <w:p w14:paraId="1583CD07" w14:textId="77777777" w:rsidR="005A5432" w:rsidRDefault="005A5432" w:rsidP="005A5432">
      <w:pPr>
        <w:pStyle w:val="Nidungvnbn"/>
      </w:pPr>
    </w:p>
    <w:p w14:paraId="19FFD908" w14:textId="77777777" w:rsidR="00E637EC" w:rsidRDefault="00E637EC" w:rsidP="005A5432">
      <w:pPr>
        <w:pStyle w:val="Nidungvnbn"/>
      </w:pPr>
    </w:p>
    <w:p w14:paraId="6B32CC6C" w14:textId="77777777" w:rsidR="00E637EC" w:rsidRDefault="00E637EC" w:rsidP="005817A8">
      <w:pPr>
        <w:pStyle w:val="Nidungvnbn"/>
        <w:ind w:firstLine="0"/>
      </w:pPr>
    </w:p>
    <w:p w14:paraId="1EE2CC2E" w14:textId="77777777" w:rsidR="005A5432" w:rsidRDefault="005A5432" w:rsidP="005A5432">
      <w:pPr>
        <w:pStyle w:val="Nidungvnbn"/>
      </w:pPr>
    </w:p>
    <w:p w14:paraId="1F5118E8" w14:textId="77777777" w:rsidR="00455C66" w:rsidRDefault="00455C66" w:rsidP="005A5432">
      <w:pPr>
        <w:pStyle w:val="Nidungvnbn"/>
      </w:pPr>
    </w:p>
    <w:p w14:paraId="5126D3F2" w14:textId="77777777" w:rsidR="0008473B" w:rsidRDefault="0008473B" w:rsidP="005A5432">
      <w:pPr>
        <w:pStyle w:val="Nidungvnbn"/>
      </w:pPr>
    </w:p>
    <w:p w14:paraId="7082D63F" w14:textId="3C3BB8AC" w:rsidR="005A5432" w:rsidRDefault="005A5432">
      <w:pPr>
        <w:pStyle w:val="Nidungvnbn"/>
        <w:numPr>
          <w:ilvl w:val="0"/>
          <w:numId w:val="6"/>
        </w:numPr>
      </w:pPr>
      <w:r>
        <w:lastRenderedPageBreak/>
        <w:t xml:space="preserve">Tạo Trigger kiểm tra ràng buộc khóa ngoại của bảng </w:t>
      </w:r>
      <w:r w:rsidR="00E637EC">
        <w:t>KHOAHOC</w:t>
      </w:r>
    </w:p>
    <w:p w14:paraId="42923785" w14:textId="5A2880DD" w:rsidR="005A5432" w:rsidRDefault="00455C66" w:rsidP="005A5432">
      <w:pPr>
        <w:pStyle w:val="Nidungvnbn"/>
      </w:pPr>
      <w:r w:rsidRPr="00455C66">
        <w:rPr>
          <w:noProof/>
        </w:rPr>
        <w:drawing>
          <wp:anchor distT="0" distB="0" distL="114300" distR="114300" simplePos="0" relativeHeight="251707904" behindDoc="0" locked="0" layoutInCell="1" allowOverlap="1" wp14:anchorId="2045955E" wp14:editId="3B21775D">
            <wp:simplePos x="0" y="0"/>
            <wp:positionH relativeFrom="column">
              <wp:posOffset>-3175</wp:posOffset>
            </wp:positionH>
            <wp:positionV relativeFrom="paragraph">
              <wp:posOffset>5080</wp:posOffset>
            </wp:positionV>
            <wp:extent cx="5579745" cy="2654935"/>
            <wp:effectExtent l="0" t="0" r="0" b="0"/>
            <wp:wrapNone/>
            <wp:docPr id="204769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92901" name=""/>
                    <pic:cNvPicPr/>
                  </pic:nvPicPr>
                  <pic:blipFill>
                    <a:blip r:embed="rId46">
                      <a:extLst>
                        <a:ext uri="{28A0092B-C50C-407E-A947-70E740481C1C}">
                          <a14:useLocalDpi xmlns:a14="http://schemas.microsoft.com/office/drawing/2010/main" val="0"/>
                        </a:ext>
                      </a:extLst>
                    </a:blip>
                    <a:stretch>
                      <a:fillRect/>
                    </a:stretch>
                  </pic:blipFill>
                  <pic:spPr>
                    <a:xfrm>
                      <a:off x="0" y="0"/>
                      <a:ext cx="5579745" cy="2654935"/>
                    </a:xfrm>
                    <a:prstGeom prst="rect">
                      <a:avLst/>
                    </a:prstGeom>
                  </pic:spPr>
                </pic:pic>
              </a:graphicData>
            </a:graphic>
          </wp:anchor>
        </w:drawing>
      </w:r>
    </w:p>
    <w:p w14:paraId="6960C8CE" w14:textId="4571349C" w:rsidR="00D31EE5" w:rsidRDefault="00D31EE5" w:rsidP="005A5432">
      <w:pPr>
        <w:pStyle w:val="Nidungvnbn"/>
      </w:pPr>
    </w:p>
    <w:p w14:paraId="57EDDDF0" w14:textId="5A3505CB" w:rsidR="00D31EE5" w:rsidRDefault="00D31EE5" w:rsidP="005A5432">
      <w:pPr>
        <w:pStyle w:val="Nidungvnbn"/>
      </w:pPr>
    </w:p>
    <w:p w14:paraId="43FA8D5F" w14:textId="466F1AF5" w:rsidR="00D31EE5" w:rsidRDefault="00D31EE5" w:rsidP="005A5432">
      <w:pPr>
        <w:pStyle w:val="Nidungvnbn"/>
      </w:pPr>
    </w:p>
    <w:p w14:paraId="03DF1A34" w14:textId="77777777" w:rsidR="00D31EE5" w:rsidRDefault="00D31EE5" w:rsidP="005A5432">
      <w:pPr>
        <w:pStyle w:val="Nidungvnbn"/>
      </w:pPr>
    </w:p>
    <w:p w14:paraId="206AB12C" w14:textId="1C2EA337" w:rsidR="00D31EE5" w:rsidRDefault="00D31EE5" w:rsidP="005A5432">
      <w:pPr>
        <w:pStyle w:val="Nidungvnbn"/>
      </w:pPr>
    </w:p>
    <w:p w14:paraId="15F3F5B2" w14:textId="766BFF35" w:rsidR="00D31EE5" w:rsidRDefault="00D31EE5" w:rsidP="005A5432">
      <w:pPr>
        <w:pStyle w:val="Nidungvnbn"/>
      </w:pPr>
    </w:p>
    <w:p w14:paraId="77A44A5D" w14:textId="7451D4C8" w:rsidR="00D31EE5" w:rsidRDefault="00D31EE5" w:rsidP="005A5432">
      <w:pPr>
        <w:pStyle w:val="Nidungvnbn"/>
      </w:pPr>
    </w:p>
    <w:p w14:paraId="460F07D1" w14:textId="77777777" w:rsidR="00455C66" w:rsidRDefault="00455C66" w:rsidP="005A5432">
      <w:pPr>
        <w:pStyle w:val="Nidungvnbn"/>
      </w:pPr>
    </w:p>
    <w:p w14:paraId="40528749" w14:textId="76DA38F3" w:rsidR="00D31EE5" w:rsidRDefault="00D31EE5" w:rsidP="00D31EE5">
      <w:pPr>
        <w:pStyle w:val="Nidungvnbn"/>
      </w:pPr>
    </w:p>
    <w:p w14:paraId="20A408E0" w14:textId="51C1F6AD" w:rsidR="00D31EE5" w:rsidRDefault="00E637EC">
      <w:pPr>
        <w:pStyle w:val="Nidungvnbn"/>
        <w:numPr>
          <w:ilvl w:val="1"/>
          <w:numId w:val="4"/>
        </w:numPr>
      </w:pPr>
      <w:r>
        <w:t>Lệnh Insert bật Trigger vì không có mã môn ‘MH006’ và mã giảng viên ‘KS005’ trong bảng MONHOC và GIANGVIEN</w:t>
      </w:r>
    </w:p>
    <w:p w14:paraId="6B9BA6FE" w14:textId="724CE05C" w:rsidR="00D31EE5" w:rsidRDefault="003F5A49" w:rsidP="00D31EE5">
      <w:pPr>
        <w:pStyle w:val="Nidungvnbn"/>
      </w:pPr>
      <w:r w:rsidRPr="00D31EE5">
        <w:rPr>
          <w:noProof/>
        </w:rPr>
        <w:drawing>
          <wp:anchor distT="0" distB="0" distL="114300" distR="114300" simplePos="0" relativeHeight="251642368" behindDoc="0" locked="0" layoutInCell="1" allowOverlap="1" wp14:anchorId="1257BA11" wp14:editId="3FACCC8D">
            <wp:simplePos x="0" y="0"/>
            <wp:positionH relativeFrom="column">
              <wp:posOffset>-3175</wp:posOffset>
            </wp:positionH>
            <wp:positionV relativeFrom="paragraph">
              <wp:posOffset>10795</wp:posOffset>
            </wp:positionV>
            <wp:extent cx="5579745" cy="1748790"/>
            <wp:effectExtent l="0" t="0" r="0" b="0"/>
            <wp:wrapNone/>
            <wp:docPr id="10964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8749" name=""/>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8790"/>
                    </a:xfrm>
                    <a:prstGeom prst="rect">
                      <a:avLst/>
                    </a:prstGeom>
                  </pic:spPr>
                </pic:pic>
              </a:graphicData>
            </a:graphic>
          </wp:anchor>
        </w:drawing>
      </w:r>
    </w:p>
    <w:p w14:paraId="505C70D3" w14:textId="3E06BC1E" w:rsidR="00D31EE5" w:rsidRDefault="00D31EE5" w:rsidP="00D31EE5">
      <w:pPr>
        <w:pStyle w:val="Nidungvnbn"/>
      </w:pPr>
    </w:p>
    <w:p w14:paraId="7C8ECD9B" w14:textId="4BA1E6DC" w:rsidR="00D31EE5" w:rsidRDefault="00D31EE5" w:rsidP="00D31EE5">
      <w:pPr>
        <w:pStyle w:val="Nidungvnbn"/>
      </w:pPr>
    </w:p>
    <w:p w14:paraId="0174FBC3" w14:textId="2F6825CF" w:rsidR="00D31EE5" w:rsidRDefault="00D31EE5" w:rsidP="00D31EE5">
      <w:pPr>
        <w:pStyle w:val="Nidungvnbn"/>
      </w:pPr>
    </w:p>
    <w:p w14:paraId="786CF0A4" w14:textId="6AF092F3" w:rsidR="00D31EE5" w:rsidRDefault="00D31EE5" w:rsidP="00D31EE5">
      <w:pPr>
        <w:pStyle w:val="Nidungvnbn"/>
      </w:pPr>
    </w:p>
    <w:p w14:paraId="4FEFAB53" w14:textId="77777777" w:rsidR="003F5A49" w:rsidRDefault="003F5A49" w:rsidP="00D31EE5">
      <w:pPr>
        <w:pStyle w:val="Nidungvnbn"/>
      </w:pPr>
    </w:p>
    <w:p w14:paraId="0A865280" w14:textId="77777777" w:rsidR="003F5A49" w:rsidRDefault="003F5A49" w:rsidP="00D31EE5">
      <w:pPr>
        <w:pStyle w:val="Nidungvnbn"/>
      </w:pPr>
    </w:p>
    <w:p w14:paraId="7AF31CB4" w14:textId="0651175C" w:rsidR="00D31EE5" w:rsidRDefault="00E637EC">
      <w:pPr>
        <w:pStyle w:val="Nidungvnbn"/>
        <w:numPr>
          <w:ilvl w:val="1"/>
          <w:numId w:val="4"/>
        </w:numPr>
      </w:pPr>
      <w:r>
        <w:t xml:space="preserve">Lệnh Update bật Trigger vì không có </w:t>
      </w:r>
      <w:r w:rsidR="005817A8">
        <w:t>mã giảng viên ‘TS006’ trong bảng GIANGVIEN</w:t>
      </w:r>
    </w:p>
    <w:p w14:paraId="111EF7C9" w14:textId="6FF9C77C" w:rsidR="003F5A49" w:rsidRDefault="00455C66" w:rsidP="003F5A49">
      <w:pPr>
        <w:pStyle w:val="Nidungvnbn"/>
        <w:ind w:left="1080" w:firstLine="0"/>
      </w:pPr>
      <w:r w:rsidRPr="003F5A49">
        <w:rPr>
          <w:noProof/>
        </w:rPr>
        <w:drawing>
          <wp:anchor distT="0" distB="0" distL="114300" distR="114300" simplePos="0" relativeHeight="251662848" behindDoc="0" locked="0" layoutInCell="1" allowOverlap="1" wp14:anchorId="7D1A48D2" wp14:editId="1FBBC91F">
            <wp:simplePos x="0" y="0"/>
            <wp:positionH relativeFrom="column">
              <wp:posOffset>-3175</wp:posOffset>
            </wp:positionH>
            <wp:positionV relativeFrom="paragraph">
              <wp:posOffset>9525</wp:posOffset>
            </wp:positionV>
            <wp:extent cx="5579745" cy="1513840"/>
            <wp:effectExtent l="0" t="0" r="0" b="0"/>
            <wp:wrapNone/>
            <wp:docPr id="18150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24822" name=""/>
                    <pic:cNvPicPr/>
                  </pic:nvPicPr>
                  <pic:blipFill>
                    <a:blip r:embed="rId48">
                      <a:extLst>
                        <a:ext uri="{28A0092B-C50C-407E-A947-70E740481C1C}">
                          <a14:useLocalDpi xmlns:a14="http://schemas.microsoft.com/office/drawing/2010/main" val="0"/>
                        </a:ext>
                      </a:extLst>
                    </a:blip>
                    <a:stretch>
                      <a:fillRect/>
                    </a:stretch>
                  </pic:blipFill>
                  <pic:spPr>
                    <a:xfrm>
                      <a:off x="0" y="0"/>
                      <a:ext cx="5579745" cy="1513840"/>
                    </a:xfrm>
                    <a:prstGeom prst="rect">
                      <a:avLst/>
                    </a:prstGeom>
                  </pic:spPr>
                </pic:pic>
              </a:graphicData>
            </a:graphic>
          </wp:anchor>
        </w:drawing>
      </w:r>
    </w:p>
    <w:p w14:paraId="22920B50" w14:textId="60F532DF" w:rsidR="003F5A49" w:rsidRDefault="003F5A49" w:rsidP="003F5A49">
      <w:pPr>
        <w:pStyle w:val="Nidungvnbn"/>
        <w:ind w:left="1080" w:firstLine="0"/>
      </w:pPr>
    </w:p>
    <w:p w14:paraId="32C65269" w14:textId="77777777" w:rsidR="003F5A49" w:rsidRDefault="003F5A49" w:rsidP="003F5A49">
      <w:pPr>
        <w:pStyle w:val="Nidungvnbn"/>
        <w:ind w:left="1080" w:firstLine="0"/>
      </w:pPr>
    </w:p>
    <w:p w14:paraId="299CB097" w14:textId="77777777" w:rsidR="003F5A49" w:rsidRDefault="003F5A49" w:rsidP="003F5A49">
      <w:pPr>
        <w:pStyle w:val="Nidungvnbn"/>
        <w:ind w:left="1080" w:firstLine="0"/>
      </w:pPr>
    </w:p>
    <w:p w14:paraId="631D575B" w14:textId="77777777" w:rsidR="003F5A49" w:rsidRDefault="003F5A49" w:rsidP="003F5A49">
      <w:pPr>
        <w:pStyle w:val="Nidungvnbn"/>
        <w:ind w:left="1080" w:firstLine="0"/>
      </w:pPr>
    </w:p>
    <w:p w14:paraId="2378268A" w14:textId="77777777" w:rsidR="00455C66" w:rsidRDefault="00455C66" w:rsidP="003F5A49">
      <w:pPr>
        <w:pStyle w:val="Nidungvnbn"/>
        <w:ind w:left="1080" w:firstLine="0"/>
      </w:pPr>
    </w:p>
    <w:p w14:paraId="6A624BCF" w14:textId="77777777" w:rsidR="00455C66" w:rsidRDefault="00455C66" w:rsidP="003F5A49">
      <w:pPr>
        <w:pStyle w:val="Nidungvnbn"/>
        <w:ind w:left="1080" w:firstLine="0"/>
      </w:pPr>
    </w:p>
    <w:p w14:paraId="707DB53D" w14:textId="2B935A21" w:rsidR="005817A8" w:rsidRDefault="005817A8">
      <w:pPr>
        <w:pStyle w:val="Nidungvnbn"/>
        <w:numPr>
          <w:ilvl w:val="0"/>
          <w:numId w:val="6"/>
        </w:numPr>
      </w:pPr>
      <w:r>
        <w:lastRenderedPageBreak/>
        <w:t>Tạo Trigger kiểm tra miền giá trị HOCVI của bảng GIANGVIEN</w:t>
      </w:r>
    </w:p>
    <w:p w14:paraId="2461F0DB" w14:textId="558B84F2" w:rsidR="005817A8" w:rsidRDefault="005817A8">
      <w:pPr>
        <w:pStyle w:val="Nidungvnbn"/>
        <w:numPr>
          <w:ilvl w:val="1"/>
          <w:numId w:val="6"/>
        </w:numPr>
      </w:pPr>
      <w:r>
        <w:t>Học vị của giảng viên phải thuộc 1 trong các ‘Cử nhân’, ‘Kỹ sư’, ‘Thạc sĩ’, ‘Tiến sĩ’</w:t>
      </w:r>
    </w:p>
    <w:p w14:paraId="7D8D60C4" w14:textId="64782888" w:rsidR="00673065" w:rsidRDefault="00673065" w:rsidP="00673065">
      <w:pPr>
        <w:pStyle w:val="Nidungvnbn"/>
      </w:pPr>
      <w:r w:rsidRPr="00673065">
        <w:rPr>
          <w:noProof/>
        </w:rPr>
        <w:drawing>
          <wp:anchor distT="0" distB="0" distL="114300" distR="114300" simplePos="0" relativeHeight="251588096" behindDoc="0" locked="0" layoutInCell="1" allowOverlap="1" wp14:anchorId="5C68BB49" wp14:editId="227324EB">
            <wp:simplePos x="0" y="0"/>
            <wp:positionH relativeFrom="column">
              <wp:posOffset>-3174</wp:posOffset>
            </wp:positionH>
            <wp:positionV relativeFrom="paragraph">
              <wp:posOffset>6985</wp:posOffset>
            </wp:positionV>
            <wp:extent cx="5581650" cy="1546722"/>
            <wp:effectExtent l="0" t="0" r="0" b="0"/>
            <wp:wrapNone/>
            <wp:docPr id="14747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14551" name=""/>
                    <pic:cNvPicPr/>
                  </pic:nvPicPr>
                  <pic:blipFill>
                    <a:blip r:embed="rId49">
                      <a:extLst>
                        <a:ext uri="{28A0092B-C50C-407E-A947-70E740481C1C}">
                          <a14:useLocalDpi xmlns:a14="http://schemas.microsoft.com/office/drawing/2010/main" val="0"/>
                        </a:ext>
                      </a:extLst>
                    </a:blip>
                    <a:stretch>
                      <a:fillRect/>
                    </a:stretch>
                  </pic:blipFill>
                  <pic:spPr>
                    <a:xfrm>
                      <a:off x="0" y="0"/>
                      <a:ext cx="5596432" cy="1550818"/>
                    </a:xfrm>
                    <a:prstGeom prst="rect">
                      <a:avLst/>
                    </a:prstGeom>
                  </pic:spPr>
                </pic:pic>
              </a:graphicData>
            </a:graphic>
            <wp14:sizeRelH relativeFrom="margin">
              <wp14:pctWidth>0</wp14:pctWidth>
            </wp14:sizeRelH>
            <wp14:sizeRelV relativeFrom="margin">
              <wp14:pctHeight>0</wp14:pctHeight>
            </wp14:sizeRelV>
          </wp:anchor>
        </w:drawing>
      </w:r>
    </w:p>
    <w:p w14:paraId="5495C2D2" w14:textId="552DD531" w:rsidR="00673065" w:rsidRDefault="00673065" w:rsidP="00673065">
      <w:pPr>
        <w:pStyle w:val="Nidungvnbn"/>
      </w:pPr>
    </w:p>
    <w:p w14:paraId="16DB42C4" w14:textId="77777777" w:rsidR="00587D7B" w:rsidRDefault="00587D7B" w:rsidP="00673065">
      <w:pPr>
        <w:pStyle w:val="Nidungvnbn"/>
      </w:pPr>
    </w:p>
    <w:p w14:paraId="0B8AEE27" w14:textId="77777777" w:rsidR="00587D7B" w:rsidRDefault="00587D7B" w:rsidP="00673065">
      <w:pPr>
        <w:pStyle w:val="Nidungvnbn"/>
      </w:pPr>
    </w:p>
    <w:p w14:paraId="646EB2B3" w14:textId="77777777" w:rsidR="00587D7B" w:rsidRDefault="00587D7B" w:rsidP="00673065">
      <w:pPr>
        <w:pStyle w:val="Nidungvnbn"/>
      </w:pPr>
    </w:p>
    <w:p w14:paraId="408FBC02" w14:textId="77777777" w:rsidR="00587D7B" w:rsidRDefault="00587D7B" w:rsidP="00673065">
      <w:pPr>
        <w:pStyle w:val="Nidungvnbn"/>
      </w:pPr>
    </w:p>
    <w:p w14:paraId="7403440E" w14:textId="5182AAEE" w:rsidR="00587D7B" w:rsidRDefault="00587D7B">
      <w:pPr>
        <w:pStyle w:val="Nidungvnbn"/>
        <w:numPr>
          <w:ilvl w:val="1"/>
          <w:numId w:val="6"/>
        </w:numPr>
      </w:pPr>
      <w:r>
        <w:t>Lệnh Insert bật Trigger vì không có học vị ‘Giáo sư’</w:t>
      </w:r>
    </w:p>
    <w:p w14:paraId="48D5E0C0" w14:textId="2DD871E6" w:rsidR="00673065" w:rsidRDefault="006372D6" w:rsidP="00673065">
      <w:pPr>
        <w:pStyle w:val="Nidungvnbn"/>
      </w:pPr>
      <w:r w:rsidRPr="006372D6">
        <w:rPr>
          <w:noProof/>
        </w:rPr>
        <w:drawing>
          <wp:anchor distT="0" distB="0" distL="114300" distR="114300" simplePos="0" relativeHeight="251693568" behindDoc="0" locked="0" layoutInCell="1" allowOverlap="1" wp14:anchorId="639654BA" wp14:editId="2C2CE01F">
            <wp:simplePos x="0" y="0"/>
            <wp:positionH relativeFrom="column">
              <wp:posOffset>-3175</wp:posOffset>
            </wp:positionH>
            <wp:positionV relativeFrom="paragraph">
              <wp:posOffset>13970</wp:posOffset>
            </wp:positionV>
            <wp:extent cx="5579745" cy="1637665"/>
            <wp:effectExtent l="0" t="0" r="0" b="0"/>
            <wp:wrapNone/>
            <wp:docPr id="125451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4051" name=""/>
                    <pic:cNvPicPr/>
                  </pic:nvPicPr>
                  <pic:blipFill>
                    <a:blip r:embed="rId50">
                      <a:extLst>
                        <a:ext uri="{28A0092B-C50C-407E-A947-70E740481C1C}">
                          <a14:useLocalDpi xmlns:a14="http://schemas.microsoft.com/office/drawing/2010/main" val="0"/>
                        </a:ext>
                      </a:extLst>
                    </a:blip>
                    <a:stretch>
                      <a:fillRect/>
                    </a:stretch>
                  </pic:blipFill>
                  <pic:spPr>
                    <a:xfrm>
                      <a:off x="0" y="0"/>
                      <a:ext cx="5579745" cy="1637665"/>
                    </a:xfrm>
                    <a:prstGeom prst="rect">
                      <a:avLst/>
                    </a:prstGeom>
                  </pic:spPr>
                </pic:pic>
              </a:graphicData>
            </a:graphic>
          </wp:anchor>
        </w:drawing>
      </w:r>
    </w:p>
    <w:p w14:paraId="5EF7E0B4" w14:textId="78D6A95F" w:rsidR="00673065" w:rsidRDefault="00673065" w:rsidP="00673065">
      <w:pPr>
        <w:pStyle w:val="Nidungvnbn"/>
      </w:pPr>
    </w:p>
    <w:p w14:paraId="63B9D4BD" w14:textId="72C1EFF5" w:rsidR="00673065" w:rsidRDefault="00673065" w:rsidP="00673065">
      <w:pPr>
        <w:pStyle w:val="Nidungvnbn"/>
      </w:pPr>
    </w:p>
    <w:p w14:paraId="61FFDDB6" w14:textId="6A72454F" w:rsidR="00673065" w:rsidRDefault="00673065" w:rsidP="00673065">
      <w:pPr>
        <w:pStyle w:val="Nidungvnbn"/>
      </w:pPr>
    </w:p>
    <w:p w14:paraId="2AC7F585" w14:textId="4DC9CFAE" w:rsidR="00673065" w:rsidRDefault="00673065" w:rsidP="00673065">
      <w:pPr>
        <w:pStyle w:val="Nidungvnbn"/>
      </w:pPr>
    </w:p>
    <w:p w14:paraId="042FF0E5" w14:textId="77777777" w:rsidR="006372D6" w:rsidRDefault="006372D6" w:rsidP="00673065">
      <w:pPr>
        <w:pStyle w:val="Nidungvnbn"/>
      </w:pPr>
    </w:p>
    <w:p w14:paraId="5467BAB6" w14:textId="77777777" w:rsidR="006372D6" w:rsidRDefault="006372D6" w:rsidP="006372D6">
      <w:pPr>
        <w:pStyle w:val="Nidungvnbn"/>
        <w:ind w:firstLine="0"/>
      </w:pPr>
    </w:p>
    <w:p w14:paraId="52447AF7" w14:textId="616D1077" w:rsidR="00673065" w:rsidRDefault="00587D7B">
      <w:pPr>
        <w:pStyle w:val="Nidungvnbn"/>
        <w:numPr>
          <w:ilvl w:val="1"/>
          <w:numId w:val="6"/>
        </w:numPr>
      </w:pPr>
      <w:r>
        <w:t>Lệnh Update bật Trigger vì không có học vị ‘Phó giáo sư’</w:t>
      </w:r>
    </w:p>
    <w:p w14:paraId="7FFEF0C9" w14:textId="3114E779" w:rsidR="00587D7B" w:rsidRDefault="006372D6" w:rsidP="00587D7B">
      <w:pPr>
        <w:pStyle w:val="Nidungvnbn"/>
      </w:pPr>
      <w:r w:rsidRPr="006372D6">
        <w:rPr>
          <w:noProof/>
        </w:rPr>
        <w:drawing>
          <wp:anchor distT="0" distB="0" distL="114300" distR="114300" simplePos="0" relativeHeight="251695616" behindDoc="0" locked="0" layoutInCell="1" allowOverlap="1" wp14:anchorId="0A00EBD2" wp14:editId="509EC5A0">
            <wp:simplePos x="0" y="0"/>
            <wp:positionH relativeFrom="column">
              <wp:posOffset>-3175</wp:posOffset>
            </wp:positionH>
            <wp:positionV relativeFrom="paragraph">
              <wp:posOffset>12065</wp:posOffset>
            </wp:positionV>
            <wp:extent cx="5579745" cy="1958975"/>
            <wp:effectExtent l="0" t="0" r="0" b="0"/>
            <wp:wrapNone/>
            <wp:docPr id="55827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7406"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958975"/>
                    </a:xfrm>
                    <a:prstGeom prst="rect">
                      <a:avLst/>
                    </a:prstGeom>
                  </pic:spPr>
                </pic:pic>
              </a:graphicData>
            </a:graphic>
          </wp:anchor>
        </w:drawing>
      </w:r>
    </w:p>
    <w:p w14:paraId="26D96DB3" w14:textId="59850478" w:rsidR="00587D7B" w:rsidRDefault="00587D7B" w:rsidP="00587D7B">
      <w:pPr>
        <w:pStyle w:val="Nidungvnbn"/>
      </w:pPr>
    </w:p>
    <w:p w14:paraId="32F94239" w14:textId="77777777" w:rsidR="00587D7B" w:rsidRDefault="00587D7B" w:rsidP="00587D7B">
      <w:pPr>
        <w:pStyle w:val="Nidungvnbn"/>
      </w:pPr>
    </w:p>
    <w:p w14:paraId="645C9E80" w14:textId="77777777" w:rsidR="00587D7B" w:rsidRDefault="00587D7B" w:rsidP="00587D7B">
      <w:pPr>
        <w:pStyle w:val="Nidungvnbn"/>
      </w:pPr>
    </w:p>
    <w:p w14:paraId="16DAA233" w14:textId="5941AE4A" w:rsidR="00673065" w:rsidRDefault="00673065" w:rsidP="00673065">
      <w:pPr>
        <w:pStyle w:val="Nidungvnbn"/>
      </w:pPr>
    </w:p>
    <w:p w14:paraId="0A37B652" w14:textId="77777777" w:rsidR="00587D7B" w:rsidRDefault="00587D7B" w:rsidP="00587D7B">
      <w:pPr>
        <w:pStyle w:val="Nidungvnbn"/>
        <w:ind w:firstLine="0"/>
      </w:pPr>
    </w:p>
    <w:p w14:paraId="173D73C5" w14:textId="77777777" w:rsidR="00587D7B" w:rsidRDefault="00587D7B" w:rsidP="00587D7B">
      <w:pPr>
        <w:pStyle w:val="Nidungvnbn"/>
        <w:ind w:firstLine="0"/>
      </w:pPr>
    </w:p>
    <w:p w14:paraId="61F2ECD3" w14:textId="77777777" w:rsidR="006372D6" w:rsidRDefault="006372D6" w:rsidP="00587D7B">
      <w:pPr>
        <w:pStyle w:val="Nidungvnbn"/>
        <w:ind w:firstLine="0"/>
      </w:pPr>
    </w:p>
    <w:p w14:paraId="6C8983D8" w14:textId="77777777" w:rsidR="006372D6" w:rsidRDefault="006372D6" w:rsidP="00587D7B">
      <w:pPr>
        <w:pStyle w:val="Nidungvnbn"/>
        <w:ind w:firstLine="0"/>
      </w:pPr>
    </w:p>
    <w:p w14:paraId="58663256" w14:textId="77777777" w:rsidR="006372D6" w:rsidRDefault="006372D6" w:rsidP="00587D7B">
      <w:pPr>
        <w:pStyle w:val="Nidungvnbn"/>
        <w:ind w:firstLine="0"/>
      </w:pPr>
    </w:p>
    <w:p w14:paraId="73C6342A" w14:textId="77777777" w:rsidR="00503C33" w:rsidRDefault="00503C33" w:rsidP="00587D7B">
      <w:pPr>
        <w:pStyle w:val="Nidungvnbn"/>
        <w:ind w:firstLine="0"/>
      </w:pPr>
    </w:p>
    <w:p w14:paraId="3867FC87" w14:textId="7CD67E06" w:rsidR="005817A8" w:rsidRDefault="005817A8">
      <w:pPr>
        <w:pStyle w:val="Nidungvnbn"/>
        <w:numPr>
          <w:ilvl w:val="0"/>
          <w:numId w:val="6"/>
        </w:numPr>
      </w:pPr>
      <w:r>
        <w:lastRenderedPageBreak/>
        <w:t xml:space="preserve">Tạo Trigger kiểm tra miền giá trị </w:t>
      </w:r>
      <w:r w:rsidR="00D667CA">
        <w:t>NGAYSINH của bảng SINHVIEN</w:t>
      </w:r>
    </w:p>
    <w:p w14:paraId="606D60C3" w14:textId="2BB1B111" w:rsidR="00D667CA" w:rsidRDefault="00D667CA">
      <w:pPr>
        <w:pStyle w:val="Nidungvnbn"/>
        <w:numPr>
          <w:ilvl w:val="1"/>
          <w:numId w:val="6"/>
        </w:numPr>
      </w:pPr>
      <w:r>
        <w:t xml:space="preserve">Tuổi của sinh viên phải nằm trong 18 đến </w:t>
      </w:r>
      <w:r w:rsidR="00673065">
        <w:t>35</w:t>
      </w:r>
      <w:r>
        <w:t xml:space="preserve"> tuổi, biết rằng số tuổi tính bằng cách lấy năm hiện tại trừ năm ngày sinh</w:t>
      </w:r>
    </w:p>
    <w:p w14:paraId="2E555EC4" w14:textId="2CCD90B9" w:rsidR="00673065" w:rsidRDefault="006372D6" w:rsidP="00673065">
      <w:pPr>
        <w:pStyle w:val="Nidungvnbn"/>
      </w:pPr>
      <w:r w:rsidRPr="00673065">
        <w:rPr>
          <w:noProof/>
        </w:rPr>
        <w:drawing>
          <wp:anchor distT="0" distB="0" distL="114300" distR="114300" simplePos="0" relativeHeight="251590144" behindDoc="0" locked="0" layoutInCell="1" allowOverlap="1" wp14:anchorId="5A5DC747" wp14:editId="365C0F55">
            <wp:simplePos x="0" y="0"/>
            <wp:positionH relativeFrom="column">
              <wp:posOffset>-3175</wp:posOffset>
            </wp:positionH>
            <wp:positionV relativeFrom="paragraph">
              <wp:posOffset>6350</wp:posOffset>
            </wp:positionV>
            <wp:extent cx="5579745" cy="1689735"/>
            <wp:effectExtent l="0" t="0" r="0" b="0"/>
            <wp:wrapNone/>
            <wp:docPr id="19778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68561" name=""/>
                    <pic:cNvPicPr/>
                  </pic:nvPicPr>
                  <pic:blipFill>
                    <a:blip r:embed="rId52">
                      <a:extLst>
                        <a:ext uri="{28A0092B-C50C-407E-A947-70E740481C1C}">
                          <a14:useLocalDpi xmlns:a14="http://schemas.microsoft.com/office/drawing/2010/main" val="0"/>
                        </a:ext>
                      </a:extLst>
                    </a:blip>
                    <a:stretch>
                      <a:fillRect/>
                    </a:stretch>
                  </pic:blipFill>
                  <pic:spPr>
                    <a:xfrm>
                      <a:off x="0" y="0"/>
                      <a:ext cx="5579745" cy="1689735"/>
                    </a:xfrm>
                    <a:prstGeom prst="rect">
                      <a:avLst/>
                    </a:prstGeom>
                  </pic:spPr>
                </pic:pic>
              </a:graphicData>
            </a:graphic>
          </wp:anchor>
        </w:drawing>
      </w:r>
    </w:p>
    <w:p w14:paraId="4EEC47ED" w14:textId="7DB2A3EC" w:rsidR="00673065" w:rsidRDefault="00673065" w:rsidP="00673065">
      <w:pPr>
        <w:pStyle w:val="Nidungvnbn"/>
      </w:pPr>
    </w:p>
    <w:p w14:paraId="040A9A61" w14:textId="7DB082FC" w:rsidR="00673065" w:rsidRDefault="00673065" w:rsidP="00673065">
      <w:pPr>
        <w:pStyle w:val="Nidungvnbn"/>
      </w:pPr>
    </w:p>
    <w:p w14:paraId="6641A568" w14:textId="014AC754" w:rsidR="00673065" w:rsidRDefault="00673065" w:rsidP="00673065">
      <w:pPr>
        <w:pStyle w:val="Nidungvnbn"/>
      </w:pPr>
    </w:p>
    <w:p w14:paraId="0C92D44B" w14:textId="6E2BBDA9" w:rsidR="00673065" w:rsidRDefault="00673065" w:rsidP="00673065">
      <w:pPr>
        <w:pStyle w:val="Nidungvnbn"/>
      </w:pPr>
    </w:p>
    <w:p w14:paraId="20A86A57" w14:textId="77777777" w:rsidR="00673065" w:rsidRDefault="00673065" w:rsidP="006372D6">
      <w:pPr>
        <w:pStyle w:val="Nidungvnbn"/>
        <w:ind w:firstLine="0"/>
      </w:pPr>
    </w:p>
    <w:p w14:paraId="21B16F19" w14:textId="1DA73AF5" w:rsidR="00587D7B" w:rsidRDefault="00587D7B" w:rsidP="00673065">
      <w:pPr>
        <w:pStyle w:val="Nidungvnbn"/>
      </w:pPr>
    </w:p>
    <w:p w14:paraId="7AF6A330" w14:textId="592151DF" w:rsidR="00587D7B" w:rsidRDefault="00587D7B">
      <w:pPr>
        <w:pStyle w:val="Nidungvnbn"/>
        <w:numPr>
          <w:ilvl w:val="0"/>
          <w:numId w:val="7"/>
        </w:numPr>
      </w:pPr>
      <w:r>
        <w:t>Lệnh Insert bật Trigger vì độ tuổi chưa đủ 18</w:t>
      </w:r>
    </w:p>
    <w:p w14:paraId="79266931" w14:textId="338D9475" w:rsidR="00587D7B" w:rsidRDefault="006372D6" w:rsidP="00587D7B">
      <w:pPr>
        <w:pStyle w:val="Nidungvnbn"/>
        <w:ind w:left="1080" w:firstLine="0"/>
      </w:pPr>
      <w:r w:rsidRPr="00587D7B">
        <w:rPr>
          <w:noProof/>
        </w:rPr>
        <w:drawing>
          <wp:anchor distT="0" distB="0" distL="114300" distR="114300" simplePos="0" relativeHeight="251592192" behindDoc="0" locked="0" layoutInCell="1" allowOverlap="1" wp14:anchorId="02AE5EB5" wp14:editId="04C5000E">
            <wp:simplePos x="0" y="0"/>
            <wp:positionH relativeFrom="column">
              <wp:posOffset>-3175</wp:posOffset>
            </wp:positionH>
            <wp:positionV relativeFrom="paragraph">
              <wp:posOffset>3810</wp:posOffset>
            </wp:positionV>
            <wp:extent cx="5579745" cy="1058545"/>
            <wp:effectExtent l="0" t="0" r="0" b="0"/>
            <wp:wrapNone/>
            <wp:docPr id="86932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23406" name=""/>
                    <pic:cNvPicPr/>
                  </pic:nvPicPr>
                  <pic:blipFill>
                    <a:blip r:embed="rId53">
                      <a:extLst>
                        <a:ext uri="{28A0092B-C50C-407E-A947-70E740481C1C}">
                          <a14:useLocalDpi xmlns:a14="http://schemas.microsoft.com/office/drawing/2010/main" val="0"/>
                        </a:ext>
                      </a:extLst>
                    </a:blip>
                    <a:stretch>
                      <a:fillRect/>
                    </a:stretch>
                  </pic:blipFill>
                  <pic:spPr>
                    <a:xfrm>
                      <a:off x="0" y="0"/>
                      <a:ext cx="5579745" cy="1058545"/>
                    </a:xfrm>
                    <a:prstGeom prst="rect">
                      <a:avLst/>
                    </a:prstGeom>
                  </pic:spPr>
                </pic:pic>
              </a:graphicData>
            </a:graphic>
          </wp:anchor>
        </w:drawing>
      </w:r>
    </w:p>
    <w:p w14:paraId="6E4D9C48" w14:textId="77777777" w:rsidR="00587D7B" w:rsidRDefault="00587D7B" w:rsidP="00587D7B">
      <w:pPr>
        <w:pStyle w:val="Nidungvnbn"/>
        <w:ind w:left="1080" w:firstLine="0"/>
      </w:pPr>
    </w:p>
    <w:p w14:paraId="26BB0FC1" w14:textId="77777777" w:rsidR="00587D7B" w:rsidRDefault="00587D7B" w:rsidP="00587D7B">
      <w:pPr>
        <w:pStyle w:val="Nidungvnbn"/>
        <w:ind w:left="1080" w:firstLine="0"/>
      </w:pPr>
    </w:p>
    <w:p w14:paraId="5B6C156A" w14:textId="77777777" w:rsidR="00587D7B" w:rsidRDefault="00587D7B" w:rsidP="00587D7B">
      <w:pPr>
        <w:pStyle w:val="Nidungvnbn"/>
        <w:ind w:left="1080" w:firstLine="0"/>
      </w:pPr>
    </w:p>
    <w:p w14:paraId="7A7A3B1C" w14:textId="77777777" w:rsidR="006372D6" w:rsidRDefault="006372D6" w:rsidP="00587D7B">
      <w:pPr>
        <w:pStyle w:val="Nidungvnbn"/>
        <w:ind w:left="1080" w:firstLine="0"/>
      </w:pPr>
    </w:p>
    <w:p w14:paraId="18FF6111" w14:textId="0AF33191" w:rsidR="00587D7B" w:rsidRDefault="00587D7B">
      <w:pPr>
        <w:pStyle w:val="Nidungvnbn"/>
        <w:numPr>
          <w:ilvl w:val="0"/>
          <w:numId w:val="7"/>
        </w:numPr>
      </w:pPr>
      <w:r>
        <w:t>Lệnh Update bật Trigger vì độ tuổi quá 35</w:t>
      </w:r>
    </w:p>
    <w:p w14:paraId="0472BEEF" w14:textId="2EC14CE9" w:rsidR="00587D7B" w:rsidRDefault="00587D7B" w:rsidP="00587D7B">
      <w:pPr>
        <w:pStyle w:val="Nidungvnbn"/>
        <w:ind w:left="1080" w:firstLine="0"/>
      </w:pPr>
      <w:r w:rsidRPr="00587D7B">
        <w:rPr>
          <w:noProof/>
        </w:rPr>
        <w:drawing>
          <wp:anchor distT="0" distB="0" distL="114300" distR="114300" simplePos="0" relativeHeight="251596288" behindDoc="0" locked="0" layoutInCell="1" allowOverlap="1" wp14:anchorId="1634955B" wp14:editId="5382AA72">
            <wp:simplePos x="0" y="0"/>
            <wp:positionH relativeFrom="column">
              <wp:posOffset>-3175</wp:posOffset>
            </wp:positionH>
            <wp:positionV relativeFrom="paragraph">
              <wp:posOffset>8255</wp:posOffset>
            </wp:positionV>
            <wp:extent cx="5579745" cy="1612900"/>
            <wp:effectExtent l="0" t="0" r="0" b="0"/>
            <wp:wrapNone/>
            <wp:docPr id="168775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0036" name=""/>
                    <pic:cNvPicPr/>
                  </pic:nvPicPr>
                  <pic:blipFill>
                    <a:blip r:embed="rId54">
                      <a:extLst>
                        <a:ext uri="{28A0092B-C50C-407E-A947-70E740481C1C}">
                          <a14:useLocalDpi xmlns:a14="http://schemas.microsoft.com/office/drawing/2010/main" val="0"/>
                        </a:ext>
                      </a:extLst>
                    </a:blip>
                    <a:stretch>
                      <a:fillRect/>
                    </a:stretch>
                  </pic:blipFill>
                  <pic:spPr>
                    <a:xfrm>
                      <a:off x="0" y="0"/>
                      <a:ext cx="5579745" cy="1612900"/>
                    </a:xfrm>
                    <a:prstGeom prst="rect">
                      <a:avLst/>
                    </a:prstGeom>
                  </pic:spPr>
                </pic:pic>
              </a:graphicData>
            </a:graphic>
          </wp:anchor>
        </w:drawing>
      </w:r>
    </w:p>
    <w:p w14:paraId="0F61FC18" w14:textId="77777777" w:rsidR="00587D7B" w:rsidRDefault="00587D7B" w:rsidP="00587D7B">
      <w:pPr>
        <w:pStyle w:val="Nidungvnbn"/>
        <w:ind w:left="1080" w:firstLine="0"/>
      </w:pPr>
    </w:p>
    <w:p w14:paraId="3BCB2FD5" w14:textId="77777777" w:rsidR="00587D7B" w:rsidRDefault="00587D7B" w:rsidP="00587D7B">
      <w:pPr>
        <w:pStyle w:val="Nidungvnbn"/>
        <w:ind w:left="1080" w:firstLine="0"/>
      </w:pPr>
    </w:p>
    <w:p w14:paraId="26CB9742" w14:textId="77777777" w:rsidR="00587D7B" w:rsidRDefault="00587D7B" w:rsidP="00587D7B">
      <w:pPr>
        <w:pStyle w:val="Nidungvnbn"/>
        <w:ind w:left="1080" w:firstLine="0"/>
      </w:pPr>
    </w:p>
    <w:p w14:paraId="3A90181F" w14:textId="77777777" w:rsidR="00587D7B" w:rsidRDefault="00587D7B" w:rsidP="00587D7B">
      <w:pPr>
        <w:pStyle w:val="Nidungvnbn"/>
        <w:ind w:left="1080" w:firstLine="0"/>
      </w:pPr>
    </w:p>
    <w:p w14:paraId="4FA7A087" w14:textId="77777777" w:rsidR="00587D7B" w:rsidRDefault="00587D7B" w:rsidP="00587D7B">
      <w:pPr>
        <w:pStyle w:val="Nidungvnbn"/>
        <w:ind w:left="1080" w:firstLine="0"/>
      </w:pPr>
    </w:p>
    <w:p w14:paraId="0D153AB0" w14:textId="77777777" w:rsidR="00587D7B" w:rsidRDefault="00587D7B" w:rsidP="00587D7B">
      <w:pPr>
        <w:pStyle w:val="Nidungvnbn"/>
        <w:ind w:left="1080" w:firstLine="0"/>
      </w:pPr>
    </w:p>
    <w:p w14:paraId="7D779B59" w14:textId="77777777" w:rsidR="00587D7B" w:rsidRDefault="00587D7B" w:rsidP="00587D7B">
      <w:pPr>
        <w:pStyle w:val="Nidungvnbn"/>
        <w:ind w:left="1080" w:firstLine="0"/>
      </w:pPr>
    </w:p>
    <w:p w14:paraId="639B7575" w14:textId="77777777" w:rsidR="006372D6" w:rsidRDefault="006372D6" w:rsidP="00587D7B">
      <w:pPr>
        <w:pStyle w:val="Nidungvnbn"/>
        <w:ind w:left="1080" w:firstLine="0"/>
      </w:pPr>
    </w:p>
    <w:p w14:paraId="41D9A232" w14:textId="77777777" w:rsidR="006372D6" w:rsidRDefault="006372D6" w:rsidP="00587D7B">
      <w:pPr>
        <w:pStyle w:val="Nidungvnbn"/>
        <w:ind w:left="1080" w:firstLine="0"/>
      </w:pPr>
    </w:p>
    <w:p w14:paraId="339F51AF" w14:textId="77777777" w:rsidR="006372D6" w:rsidRDefault="006372D6" w:rsidP="00587D7B">
      <w:pPr>
        <w:pStyle w:val="Nidungvnbn"/>
        <w:ind w:left="1080" w:firstLine="0"/>
      </w:pPr>
    </w:p>
    <w:p w14:paraId="5AF01515" w14:textId="77777777" w:rsidR="006372D6" w:rsidRDefault="006372D6" w:rsidP="0008473B">
      <w:pPr>
        <w:pStyle w:val="Nidungvnbn"/>
        <w:ind w:firstLine="0"/>
      </w:pPr>
    </w:p>
    <w:p w14:paraId="250B7342" w14:textId="6570A465" w:rsidR="006372D6" w:rsidRDefault="003E0CC0" w:rsidP="00420492">
      <w:pPr>
        <w:pStyle w:val="Heading1"/>
        <w:rPr>
          <w:lang w:val="en-US"/>
        </w:rPr>
      </w:pPr>
      <w:bookmarkStart w:id="13" w:name="_Toc152592617"/>
      <w:r>
        <w:rPr>
          <w:lang w:val="en-US"/>
        </w:rPr>
        <w:lastRenderedPageBreak/>
        <w:t>CÀI ĐẶT BẰNG NGÔN NGỮ PYTHON</w:t>
      </w:r>
      <w:bookmarkEnd w:id="13"/>
    </w:p>
    <w:p w14:paraId="70D893CC" w14:textId="7FF6EF20" w:rsidR="003E0CC0" w:rsidRDefault="003E0CC0" w:rsidP="00420492">
      <w:pPr>
        <w:pStyle w:val="Heading2"/>
      </w:pPr>
      <w:bookmarkStart w:id="14" w:name="_Toc152592618"/>
      <w:r>
        <w:t>2.1</w:t>
      </w:r>
      <w:r w:rsidR="00420492">
        <w:t xml:space="preserve"> Định dạng file input1.txt</w:t>
      </w:r>
      <w:r w:rsidR="00943178">
        <w:t xml:space="preserve"> và </w:t>
      </w:r>
      <w:r w:rsidR="00420492">
        <w:t>output1.txt</w:t>
      </w:r>
      <w:bookmarkEnd w:id="14"/>
      <w:r w:rsidR="00943178">
        <w:t xml:space="preserve"> </w:t>
      </w:r>
    </w:p>
    <w:p w14:paraId="181A1C24" w14:textId="7CFBE0CF" w:rsidR="00420492" w:rsidRDefault="00420492" w:rsidP="00420492">
      <w:pPr>
        <w:pStyle w:val="Heading3"/>
      </w:pPr>
      <w:bookmarkStart w:id="15" w:name="_Toc152592619"/>
      <w:r>
        <w:t>2.1.1 Về định dạng của input1.txt</w:t>
      </w:r>
      <w:bookmarkEnd w:id="15"/>
    </w:p>
    <w:p w14:paraId="560C5E3B" w14:textId="771F93D1" w:rsidR="00420492" w:rsidRDefault="00420492" w:rsidP="00420492">
      <w:pPr>
        <w:pStyle w:val="Nidungvnbn"/>
        <w:numPr>
          <w:ilvl w:val="0"/>
          <w:numId w:val="6"/>
        </w:numPr>
      </w:pPr>
      <w:r>
        <w:t xml:space="preserve">Nội dung của input1.txt bao gồm: </w:t>
      </w:r>
    </w:p>
    <w:p w14:paraId="0F647E4C" w14:textId="12DC1C26" w:rsidR="00420492" w:rsidRDefault="00420492" w:rsidP="00420492">
      <w:pPr>
        <w:pStyle w:val="Nidungvnbn"/>
        <w:numPr>
          <w:ilvl w:val="1"/>
          <w:numId w:val="6"/>
        </w:numPr>
      </w:pPr>
      <w:r>
        <w:t>Tên thực thể</w:t>
      </w:r>
      <w:r w:rsidR="00EB0752">
        <w:t xml:space="preserve"> và thuộc tính</w:t>
      </w:r>
    </w:p>
    <w:p w14:paraId="75F2E3ED" w14:textId="30D63627" w:rsidR="00420492" w:rsidRDefault="00420492" w:rsidP="00420492">
      <w:pPr>
        <w:pStyle w:val="Nidungvnbn"/>
        <w:numPr>
          <w:ilvl w:val="1"/>
          <w:numId w:val="6"/>
        </w:numPr>
      </w:pPr>
      <w:r>
        <w:t>Mối quan hệ giữa các thực thể trong mô hình ERD</w:t>
      </w:r>
    </w:p>
    <w:p w14:paraId="61918F3C" w14:textId="2DBE2939" w:rsidR="00420492" w:rsidRDefault="00420492" w:rsidP="00420492">
      <w:pPr>
        <w:pStyle w:val="Nidungvnbn"/>
        <w:numPr>
          <w:ilvl w:val="0"/>
          <w:numId w:val="6"/>
        </w:numPr>
      </w:pPr>
      <w:r>
        <w:t>Tên thực thể và thuộc tính sẽ được định dạng như sau:</w:t>
      </w:r>
    </w:p>
    <w:p w14:paraId="097E1159" w14:textId="08980C74" w:rsidR="00420492" w:rsidRDefault="00420492" w:rsidP="00420492">
      <w:pPr>
        <w:pStyle w:val="Nidungvnbn"/>
        <w:numPr>
          <w:ilvl w:val="0"/>
          <w:numId w:val="8"/>
        </w:numPr>
      </w:pPr>
      <w:r>
        <w:t>Tên_thực_thể + (thuộc tính 1-PK,thuộc tính 2,thuộc tính 3,..)</w:t>
      </w:r>
    </w:p>
    <w:p w14:paraId="7A00B922" w14:textId="1114C070" w:rsidR="006B7FD2" w:rsidRDefault="006B7FD2" w:rsidP="00420492">
      <w:pPr>
        <w:pStyle w:val="Nidungvnbn"/>
        <w:numPr>
          <w:ilvl w:val="0"/>
          <w:numId w:val="8"/>
        </w:numPr>
      </w:pPr>
      <w:r>
        <w:t>Các thuộc tính sẽ nằm trong dấu “( )” và được phân cách bởi dấu “,”</w:t>
      </w:r>
    </w:p>
    <w:p w14:paraId="62EBAF5C" w14:textId="0594E317" w:rsidR="00420492" w:rsidRDefault="00117EDB" w:rsidP="00420492">
      <w:pPr>
        <w:pStyle w:val="Nidungvnbn"/>
        <w:numPr>
          <w:ilvl w:val="0"/>
          <w:numId w:val="8"/>
        </w:numPr>
      </w:pPr>
      <w:r>
        <w:t>G</w:t>
      </w:r>
      <w:r w:rsidR="00420492">
        <w:t>iữa tên thực thể và tập thuộc tính phải có khoảng trắng</w:t>
      </w:r>
    </w:p>
    <w:p w14:paraId="380BD786" w14:textId="61570E5E" w:rsidR="00420492" w:rsidRDefault="006F5304" w:rsidP="00EB0752">
      <w:pPr>
        <w:pStyle w:val="Nidungvnbn"/>
        <w:numPr>
          <w:ilvl w:val="0"/>
          <w:numId w:val="8"/>
        </w:numPr>
      </w:pPr>
      <w:r>
        <w:t xml:space="preserve">Thuộc tính khóa </w:t>
      </w:r>
      <w:r w:rsidR="003A112A">
        <w:t>nằm ở đầu tiên</w:t>
      </w:r>
      <w:r>
        <w:t>, nếu không có khóa thì bỏ ‘-PK’</w:t>
      </w:r>
    </w:p>
    <w:p w14:paraId="634D1A45" w14:textId="03A4361C" w:rsidR="00EB0752" w:rsidRDefault="00EB0752" w:rsidP="00EB0752">
      <w:pPr>
        <w:pStyle w:val="Nidungvnbn"/>
        <w:numPr>
          <w:ilvl w:val="0"/>
          <w:numId w:val="8"/>
        </w:numPr>
      </w:pPr>
      <w:r>
        <w:t>Ví dụ minh họa:</w:t>
      </w:r>
    </w:p>
    <w:p w14:paraId="16E9C9BD" w14:textId="12593043" w:rsidR="00420492" w:rsidRPr="00420492" w:rsidRDefault="00420492" w:rsidP="00420492">
      <w:pPr>
        <w:pStyle w:val="Nidungvnbn"/>
      </w:pPr>
      <w:r w:rsidRPr="00420492">
        <w:rPr>
          <w:noProof/>
        </w:rPr>
        <w:drawing>
          <wp:anchor distT="0" distB="0" distL="114300" distR="114300" simplePos="0" relativeHeight="251604480" behindDoc="0" locked="0" layoutInCell="1" allowOverlap="1" wp14:anchorId="1890BF5B" wp14:editId="6219A74A">
            <wp:simplePos x="0" y="0"/>
            <wp:positionH relativeFrom="column">
              <wp:posOffset>-3175</wp:posOffset>
            </wp:positionH>
            <wp:positionV relativeFrom="paragraph">
              <wp:posOffset>7620</wp:posOffset>
            </wp:positionV>
            <wp:extent cx="5579745" cy="1929765"/>
            <wp:effectExtent l="0" t="0" r="0" b="0"/>
            <wp:wrapNone/>
            <wp:docPr id="5568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31396" name=""/>
                    <pic:cNvPicPr/>
                  </pic:nvPicPr>
                  <pic:blipFill>
                    <a:blip r:embed="rId55">
                      <a:extLst>
                        <a:ext uri="{28A0092B-C50C-407E-A947-70E740481C1C}">
                          <a14:useLocalDpi xmlns:a14="http://schemas.microsoft.com/office/drawing/2010/main" val="0"/>
                        </a:ext>
                      </a:extLst>
                    </a:blip>
                    <a:stretch>
                      <a:fillRect/>
                    </a:stretch>
                  </pic:blipFill>
                  <pic:spPr>
                    <a:xfrm>
                      <a:off x="0" y="0"/>
                      <a:ext cx="5579745" cy="1929765"/>
                    </a:xfrm>
                    <a:prstGeom prst="rect">
                      <a:avLst/>
                    </a:prstGeom>
                  </pic:spPr>
                </pic:pic>
              </a:graphicData>
            </a:graphic>
          </wp:anchor>
        </w:drawing>
      </w:r>
    </w:p>
    <w:p w14:paraId="0CC7967A" w14:textId="77777777" w:rsidR="003E0CC0" w:rsidRDefault="003E0CC0" w:rsidP="003E0CC0">
      <w:pPr>
        <w:spacing w:line="360" w:lineRule="auto"/>
      </w:pPr>
    </w:p>
    <w:p w14:paraId="10A2DBFE" w14:textId="77777777" w:rsidR="00420492" w:rsidRDefault="00420492" w:rsidP="003E0CC0">
      <w:pPr>
        <w:spacing w:line="360" w:lineRule="auto"/>
      </w:pPr>
    </w:p>
    <w:p w14:paraId="37559332" w14:textId="77777777" w:rsidR="00420492" w:rsidRDefault="00420492" w:rsidP="003E0CC0">
      <w:pPr>
        <w:spacing w:line="360" w:lineRule="auto"/>
      </w:pPr>
    </w:p>
    <w:p w14:paraId="44354FA8" w14:textId="77777777" w:rsidR="00420492" w:rsidRDefault="00420492" w:rsidP="003E0CC0">
      <w:pPr>
        <w:spacing w:line="360" w:lineRule="auto"/>
      </w:pPr>
    </w:p>
    <w:p w14:paraId="74645076" w14:textId="77777777" w:rsidR="00420492" w:rsidRDefault="00420492" w:rsidP="003E0CC0">
      <w:pPr>
        <w:spacing w:line="360" w:lineRule="auto"/>
      </w:pPr>
    </w:p>
    <w:p w14:paraId="227284C6" w14:textId="77777777" w:rsidR="00420492" w:rsidRDefault="00420492" w:rsidP="003E0CC0">
      <w:pPr>
        <w:spacing w:line="360" w:lineRule="auto"/>
      </w:pPr>
    </w:p>
    <w:p w14:paraId="5AC7029C" w14:textId="77777777" w:rsidR="00420492" w:rsidRDefault="00420492" w:rsidP="003E0CC0">
      <w:pPr>
        <w:spacing w:line="360" w:lineRule="auto"/>
      </w:pPr>
    </w:p>
    <w:p w14:paraId="0BEA515F" w14:textId="6E9CB48C" w:rsidR="00420492" w:rsidRDefault="006B7FD2" w:rsidP="006B7FD2">
      <w:pPr>
        <w:pStyle w:val="Nidungvnbn"/>
        <w:numPr>
          <w:ilvl w:val="0"/>
          <w:numId w:val="11"/>
        </w:numPr>
      </w:pPr>
      <w:r>
        <w:t>Mối quan hệ giữa các thực thể trong ERD được định dạng như sau:</w:t>
      </w:r>
    </w:p>
    <w:p w14:paraId="57577D67" w14:textId="6A7EE60D" w:rsidR="006B7FD2" w:rsidRDefault="006B7FD2" w:rsidP="006B7FD2">
      <w:pPr>
        <w:pStyle w:val="Nidungvnbn"/>
        <w:numPr>
          <w:ilvl w:val="1"/>
          <w:numId w:val="11"/>
        </w:numPr>
      </w:pPr>
      <w:r>
        <w:t>Thực_thể_1 + Tên_mối_quan_hệ + Thực_thể_2</w:t>
      </w:r>
      <w:r w:rsidR="00193BB5">
        <w:t xml:space="preserve"> </w:t>
      </w:r>
    </w:p>
    <w:p w14:paraId="0AD9055D" w14:textId="1B00A340" w:rsidR="00193BB5" w:rsidRDefault="00193BB5" w:rsidP="006B7FD2">
      <w:pPr>
        <w:pStyle w:val="Nidungvnbn"/>
        <w:numPr>
          <w:ilvl w:val="1"/>
          <w:numId w:val="11"/>
        </w:numPr>
      </w:pPr>
      <w:r>
        <w:t>Phải có khoảng trắng giữa các phần tử</w:t>
      </w:r>
    </w:p>
    <w:p w14:paraId="33064CA6" w14:textId="6D2B76CD" w:rsidR="00EB0752" w:rsidRDefault="00EB0752" w:rsidP="00EB0752">
      <w:pPr>
        <w:pStyle w:val="Nidungvnbn"/>
        <w:numPr>
          <w:ilvl w:val="1"/>
          <w:numId w:val="11"/>
        </w:numPr>
      </w:pPr>
      <w:r>
        <w:t>Trong đó, mối quan hệ phải nằm trong các kiểu sau:</w:t>
      </w:r>
    </w:p>
    <w:p w14:paraId="4B09E576" w14:textId="4E54F089" w:rsidR="00EB0752" w:rsidRDefault="00EB0752" w:rsidP="00EB0752">
      <w:pPr>
        <w:pStyle w:val="Nidungvnbn"/>
        <w:numPr>
          <w:ilvl w:val="2"/>
          <w:numId w:val="11"/>
        </w:numPr>
      </w:pPr>
      <w:r>
        <w:t>1-N</w:t>
      </w:r>
    </w:p>
    <w:p w14:paraId="30236400" w14:textId="4B8CFB12" w:rsidR="00EB0752" w:rsidRDefault="00EB0752" w:rsidP="00EB0752">
      <w:pPr>
        <w:pStyle w:val="Nidungvnbn"/>
        <w:numPr>
          <w:ilvl w:val="2"/>
          <w:numId w:val="11"/>
        </w:numPr>
      </w:pPr>
      <w:r>
        <w:t>1-1</w:t>
      </w:r>
    </w:p>
    <w:p w14:paraId="69167A97" w14:textId="445CB32A" w:rsidR="00EB0752" w:rsidRDefault="00EB0752" w:rsidP="00EB0752">
      <w:pPr>
        <w:pStyle w:val="Nidungvnbn"/>
        <w:numPr>
          <w:ilvl w:val="2"/>
          <w:numId w:val="11"/>
        </w:numPr>
      </w:pPr>
      <w:r>
        <w:t>N-N(Tên_quan_hệ)</w:t>
      </w:r>
    </w:p>
    <w:p w14:paraId="50AD3C72" w14:textId="1B660F56" w:rsidR="00EB0752" w:rsidRDefault="00EB0752" w:rsidP="00EB0752">
      <w:pPr>
        <w:pStyle w:val="Nidungvnbn"/>
        <w:numPr>
          <w:ilvl w:val="2"/>
          <w:numId w:val="11"/>
        </w:numPr>
      </w:pPr>
      <w:r>
        <w:t>CHA-CON</w:t>
      </w:r>
    </w:p>
    <w:p w14:paraId="4CEF8963" w14:textId="5F13655A" w:rsidR="00EB0752" w:rsidRDefault="00EB0752" w:rsidP="00EB0752">
      <w:pPr>
        <w:pStyle w:val="Nidungvnbn"/>
        <w:numPr>
          <w:ilvl w:val="2"/>
          <w:numId w:val="11"/>
        </w:numPr>
      </w:pPr>
      <w:r>
        <w:t>MANH-YEU</w:t>
      </w:r>
    </w:p>
    <w:p w14:paraId="30C5F2FC" w14:textId="34D34D32" w:rsidR="00EB0752" w:rsidRDefault="00EB0752" w:rsidP="00EB0752">
      <w:pPr>
        <w:pStyle w:val="Nidungvnbn"/>
        <w:numPr>
          <w:ilvl w:val="0"/>
          <w:numId w:val="14"/>
        </w:numPr>
      </w:pPr>
      <w:r>
        <w:lastRenderedPageBreak/>
        <w:t xml:space="preserve">Nếu có xuất hiện ‘N-N’ thì sẽ cần thêm tên quan hệ giữa hai bảng là gì và đặt trong “( )” vì đó sẽ </w:t>
      </w:r>
      <w:r w:rsidR="00193BB5">
        <w:t xml:space="preserve">được lấy để làm tên </w:t>
      </w:r>
      <w:r>
        <w:t xml:space="preserve">bảng </w:t>
      </w:r>
      <w:r w:rsidR="00193BB5">
        <w:t xml:space="preserve">mới </w:t>
      </w:r>
      <w:r>
        <w:t xml:space="preserve">được sinh ra khi chuyển qua mô hình quan hệ </w:t>
      </w:r>
    </w:p>
    <w:p w14:paraId="033C31E8" w14:textId="3A5EC707" w:rsidR="009C28AF" w:rsidRDefault="009C28AF" w:rsidP="00EB0752">
      <w:pPr>
        <w:pStyle w:val="Nidungvnbn"/>
        <w:numPr>
          <w:ilvl w:val="0"/>
          <w:numId w:val="14"/>
        </w:numPr>
      </w:pPr>
      <w:r>
        <w:t>Ví dụ minh họa:</w:t>
      </w:r>
    </w:p>
    <w:p w14:paraId="533CA3CD" w14:textId="2DCF92DE" w:rsidR="009C28AF" w:rsidRDefault="009C28AF" w:rsidP="009C28AF">
      <w:pPr>
        <w:pStyle w:val="Nidungvnbn"/>
      </w:pPr>
      <w:r w:rsidRPr="009C28AF">
        <w:rPr>
          <w:noProof/>
        </w:rPr>
        <w:drawing>
          <wp:anchor distT="0" distB="0" distL="114300" distR="114300" simplePos="0" relativeHeight="251614720" behindDoc="0" locked="0" layoutInCell="1" allowOverlap="1" wp14:anchorId="64B4FAF9" wp14:editId="455C2904">
            <wp:simplePos x="0" y="0"/>
            <wp:positionH relativeFrom="column">
              <wp:posOffset>-3175</wp:posOffset>
            </wp:positionH>
            <wp:positionV relativeFrom="paragraph">
              <wp:posOffset>10160</wp:posOffset>
            </wp:positionV>
            <wp:extent cx="5579745" cy="1778000"/>
            <wp:effectExtent l="0" t="0" r="0" b="0"/>
            <wp:wrapNone/>
            <wp:docPr id="6556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202" name=""/>
                    <pic:cNvPicPr/>
                  </pic:nvPicPr>
                  <pic:blipFill>
                    <a:blip r:embed="rId56">
                      <a:extLst>
                        <a:ext uri="{28A0092B-C50C-407E-A947-70E740481C1C}">
                          <a14:useLocalDpi xmlns:a14="http://schemas.microsoft.com/office/drawing/2010/main" val="0"/>
                        </a:ext>
                      </a:extLst>
                    </a:blip>
                    <a:stretch>
                      <a:fillRect/>
                    </a:stretch>
                  </pic:blipFill>
                  <pic:spPr>
                    <a:xfrm>
                      <a:off x="0" y="0"/>
                      <a:ext cx="5579745" cy="1778000"/>
                    </a:xfrm>
                    <a:prstGeom prst="rect">
                      <a:avLst/>
                    </a:prstGeom>
                  </pic:spPr>
                </pic:pic>
              </a:graphicData>
            </a:graphic>
          </wp:anchor>
        </w:drawing>
      </w:r>
    </w:p>
    <w:p w14:paraId="73948E52" w14:textId="03B22463" w:rsidR="006B7FD2" w:rsidRDefault="006B7FD2" w:rsidP="00193BB5">
      <w:pPr>
        <w:spacing w:line="360" w:lineRule="auto"/>
        <w:ind w:left="1080"/>
      </w:pPr>
    </w:p>
    <w:p w14:paraId="0EE4E0D6" w14:textId="77777777" w:rsidR="006B7FD2" w:rsidRDefault="006B7FD2" w:rsidP="003E0CC0">
      <w:pPr>
        <w:spacing w:line="360" w:lineRule="auto"/>
      </w:pPr>
    </w:p>
    <w:p w14:paraId="185C3D49" w14:textId="380592E7" w:rsidR="009C28AF" w:rsidRDefault="009C28AF" w:rsidP="003E0CC0">
      <w:pPr>
        <w:spacing w:line="360" w:lineRule="auto"/>
      </w:pPr>
    </w:p>
    <w:p w14:paraId="5C644034" w14:textId="4645D585" w:rsidR="009C28AF" w:rsidRDefault="009C28AF" w:rsidP="003E0CC0">
      <w:pPr>
        <w:spacing w:line="360" w:lineRule="auto"/>
      </w:pPr>
    </w:p>
    <w:p w14:paraId="51AB97F2" w14:textId="0EDA190F" w:rsidR="009C28AF" w:rsidRDefault="009C28AF" w:rsidP="003E0CC0">
      <w:pPr>
        <w:spacing w:line="360" w:lineRule="auto"/>
      </w:pPr>
    </w:p>
    <w:p w14:paraId="414F6A13" w14:textId="449714FA" w:rsidR="009C28AF" w:rsidRDefault="009C28AF" w:rsidP="003E0CC0">
      <w:pPr>
        <w:spacing w:line="360" w:lineRule="auto"/>
      </w:pPr>
    </w:p>
    <w:p w14:paraId="12CE2621" w14:textId="1F90DAAD" w:rsidR="009C28AF" w:rsidRDefault="002D4A22" w:rsidP="009C28AF">
      <w:pPr>
        <w:pStyle w:val="Nidungvnbn"/>
        <w:numPr>
          <w:ilvl w:val="0"/>
          <w:numId w:val="11"/>
        </w:numPr>
      </w:pPr>
      <w:r w:rsidRPr="002D4A22">
        <w:rPr>
          <w:noProof/>
        </w:rPr>
        <w:drawing>
          <wp:anchor distT="0" distB="0" distL="114300" distR="114300" simplePos="0" relativeHeight="251679232" behindDoc="0" locked="0" layoutInCell="1" allowOverlap="1" wp14:anchorId="35DCD5B3" wp14:editId="79244B4C">
            <wp:simplePos x="0" y="0"/>
            <wp:positionH relativeFrom="column">
              <wp:posOffset>-898525</wp:posOffset>
            </wp:positionH>
            <wp:positionV relativeFrom="paragraph">
              <wp:posOffset>414655</wp:posOffset>
            </wp:positionV>
            <wp:extent cx="6841169" cy="4067175"/>
            <wp:effectExtent l="0" t="0" r="0" b="0"/>
            <wp:wrapNone/>
            <wp:docPr id="40450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00543" name=""/>
                    <pic:cNvPicPr/>
                  </pic:nvPicPr>
                  <pic:blipFill>
                    <a:blip r:embed="rId57">
                      <a:extLst>
                        <a:ext uri="{28A0092B-C50C-407E-A947-70E740481C1C}">
                          <a14:useLocalDpi xmlns:a14="http://schemas.microsoft.com/office/drawing/2010/main" val="0"/>
                        </a:ext>
                      </a:extLst>
                    </a:blip>
                    <a:stretch>
                      <a:fillRect/>
                    </a:stretch>
                  </pic:blipFill>
                  <pic:spPr>
                    <a:xfrm>
                      <a:off x="0" y="0"/>
                      <a:ext cx="6841169" cy="4067175"/>
                    </a:xfrm>
                    <a:prstGeom prst="rect">
                      <a:avLst/>
                    </a:prstGeom>
                  </pic:spPr>
                </pic:pic>
              </a:graphicData>
            </a:graphic>
            <wp14:sizeRelH relativeFrom="margin">
              <wp14:pctWidth>0</wp14:pctWidth>
            </wp14:sizeRelH>
            <wp14:sizeRelV relativeFrom="margin">
              <wp14:pctHeight>0</wp14:pctHeight>
            </wp14:sizeRelV>
          </wp:anchor>
        </w:drawing>
      </w:r>
      <w:r w:rsidR="009C28AF">
        <w:t>Hình ảnh tổng quan về file input1.txt</w:t>
      </w:r>
    </w:p>
    <w:p w14:paraId="786924DF" w14:textId="1F13E119" w:rsidR="009C28AF" w:rsidRDefault="009C28AF" w:rsidP="009C28AF">
      <w:pPr>
        <w:pStyle w:val="Nidungvnbn"/>
        <w:ind w:left="360" w:firstLine="0"/>
      </w:pPr>
    </w:p>
    <w:p w14:paraId="00D4AEF4" w14:textId="16C50656" w:rsidR="009C28AF" w:rsidRDefault="009C28AF" w:rsidP="009C28AF">
      <w:pPr>
        <w:pStyle w:val="Nidungvnbn"/>
        <w:ind w:left="360" w:firstLine="0"/>
      </w:pPr>
    </w:p>
    <w:p w14:paraId="0BC8C619" w14:textId="7752596F" w:rsidR="009C28AF" w:rsidRDefault="009C28AF" w:rsidP="009C28AF">
      <w:pPr>
        <w:pStyle w:val="Nidungvnbn"/>
        <w:ind w:left="360" w:firstLine="0"/>
      </w:pPr>
    </w:p>
    <w:p w14:paraId="17AACAAC" w14:textId="77777777" w:rsidR="009C28AF" w:rsidRDefault="009C28AF" w:rsidP="009C28AF">
      <w:pPr>
        <w:pStyle w:val="Nidungvnbn"/>
        <w:ind w:left="360" w:firstLine="0"/>
      </w:pPr>
    </w:p>
    <w:p w14:paraId="13BA973F" w14:textId="77777777" w:rsidR="009C28AF" w:rsidRDefault="009C28AF" w:rsidP="009C28AF">
      <w:pPr>
        <w:pStyle w:val="Nidungvnbn"/>
        <w:ind w:left="360" w:firstLine="0"/>
      </w:pPr>
    </w:p>
    <w:p w14:paraId="221AB43D" w14:textId="77777777" w:rsidR="009C28AF" w:rsidRDefault="009C28AF" w:rsidP="009C28AF">
      <w:pPr>
        <w:pStyle w:val="Nidungvnbn"/>
        <w:ind w:left="360" w:firstLine="0"/>
      </w:pPr>
    </w:p>
    <w:p w14:paraId="7A63A7AD" w14:textId="77777777" w:rsidR="009C28AF" w:rsidRDefault="009C28AF" w:rsidP="009C28AF">
      <w:pPr>
        <w:pStyle w:val="Nidungvnbn"/>
        <w:ind w:left="360" w:firstLine="0"/>
      </w:pPr>
    </w:p>
    <w:p w14:paraId="01F88756" w14:textId="77777777" w:rsidR="009C28AF" w:rsidRDefault="009C28AF" w:rsidP="009C28AF">
      <w:pPr>
        <w:pStyle w:val="Nidungvnbn"/>
        <w:ind w:left="360" w:firstLine="0"/>
      </w:pPr>
    </w:p>
    <w:p w14:paraId="01A174B8" w14:textId="77777777" w:rsidR="009C28AF" w:rsidRDefault="009C28AF" w:rsidP="009C28AF">
      <w:pPr>
        <w:pStyle w:val="Nidungvnbn"/>
        <w:ind w:left="360" w:firstLine="0"/>
      </w:pPr>
    </w:p>
    <w:p w14:paraId="7941A090" w14:textId="77777777" w:rsidR="009C28AF" w:rsidRDefault="009C28AF" w:rsidP="009C28AF">
      <w:pPr>
        <w:pStyle w:val="Nidungvnbn"/>
        <w:ind w:left="360" w:firstLine="0"/>
      </w:pPr>
    </w:p>
    <w:p w14:paraId="1F8A1699" w14:textId="77777777" w:rsidR="009C28AF" w:rsidRDefault="009C28AF" w:rsidP="009C28AF">
      <w:pPr>
        <w:pStyle w:val="Nidungvnbn"/>
        <w:ind w:left="360" w:firstLine="0"/>
      </w:pPr>
    </w:p>
    <w:p w14:paraId="49CE133C" w14:textId="77777777" w:rsidR="009C28AF" w:rsidRDefault="009C28AF" w:rsidP="009C28AF">
      <w:pPr>
        <w:pStyle w:val="Nidungvnbn"/>
        <w:ind w:left="360" w:firstLine="0"/>
      </w:pPr>
    </w:p>
    <w:p w14:paraId="54EE1805" w14:textId="77777777" w:rsidR="009C28AF" w:rsidRDefault="009C28AF" w:rsidP="009C28AF">
      <w:pPr>
        <w:pStyle w:val="Nidungvnbn"/>
        <w:ind w:left="360" w:firstLine="0"/>
      </w:pPr>
    </w:p>
    <w:p w14:paraId="518F760C" w14:textId="77777777" w:rsidR="009C28AF" w:rsidRDefault="009C28AF" w:rsidP="009C28AF">
      <w:pPr>
        <w:pStyle w:val="Nidungvnbn"/>
        <w:ind w:left="360" w:firstLine="0"/>
      </w:pPr>
    </w:p>
    <w:p w14:paraId="1D2503AA" w14:textId="77777777" w:rsidR="009C28AF" w:rsidRDefault="009C28AF" w:rsidP="009C28AF">
      <w:pPr>
        <w:pStyle w:val="Nidungvnbn"/>
        <w:ind w:left="360" w:firstLine="0"/>
      </w:pPr>
    </w:p>
    <w:p w14:paraId="14C60506" w14:textId="77777777" w:rsidR="009C28AF" w:rsidRDefault="009C28AF" w:rsidP="009C28AF">
      <w:pPr>
        <w:pStyle w:val="Nidungvnbn"/>
        <w:ind w:left="360" w:firstLine="0"/>
      </w:pPr>
    </w:p>
    <w:p w14:paraId="318FAE57" w14:textId="77777777" w:rsidR="009C28AF" w:rsidRDefault="009C28AF" w:rsidP="009C28AF">
      <w:pPr>
        <w:pStyle w:val="Nidungvnbn"/>
        <w:ind w:left="360" w:firstLine="0"/>
      </w:pPr>
    </w:p>
    <w:p w14:paraId="18F60DAD" w14:textId="77777777" w:rsidR="009C28AF" w:rsidRPr="003E0CC0" w:rsidRDefault="009C28AF" w:rsidP="009C28AF">
      <w:pPr>
        <w:pStyle w:val="Nidungvnbn"/>
        <w:ind w:left="360" w:firstLine="0"/>
      </w:pPr>
    </w:p>
    <w:p w14:paraId="5A5060B5" w14:textId="74A92731" w:rsidR="004A28A8" w:rsidRDefault="004A28A8" w:rsidP="004A28A8">
      <w:pPr>
        <w:pStyle w:val="Heading3"/>
      </w:pPr>
      <w:bookmarkStart w:id="16" w:name="_Toc152592620"/>
      <w:r>
        <w:lastRenderedPageBreak/>
        <w:t>2.1.2 Về định dạng của output1.txt</w:t>
      </w:r>
      <w:bookmarkEnd w:id="16"/>
    </w:p>
    <w:p w14:paraId="0A15CF5F" w14:textId="5C496DC7" w:rsidR="004A28A8" w:rsidRDefault="004A28A8" w:rsidP="004A28A8">
      <w:pPr>
        <w:pStyle w:val="Nidungvnbn"/>
        <w:numPr>
          <w:ilvl w:val="0"/>
          <w:numId w:val="11"/>
        </w:numPr>
      </w:pPr>
      <w:r>
        <w:t>Các bảng bây giờ sẽ có thêm các thuộc tính, có thêm khóa ngoại hoặc khóa chính sau khi chuyển từ mô hình ERD sang mô hình quan hệ</w:t>
      </w:r>
    </w:p>
    <w:p w14:paraId="7632A1BA" w14:textId="475E0CFB" w:rsidR="00DB1CA8" w:rsidRDefault="00DB1CA8" w:rsidP="00DB1CA8">
      <w:pPr>
        <w:pStyle w:val="Nidungvnbn"/>
        <w:numPr>
          <w:ilvl w:val="1"/>
          <w:numId w:val="11"/>
        </w:numPr>
      </w:pPr>
      <w:r>
        <w:t xml:space="preserve">Nếu thuộc tính là khóa chính thì sẽ thêm ‘-PK’ </w:t>
      </w:r>
    </w:p>
    <w:p w14:paraId="1325EDDA" w14:textId="3946F462" w:rsidR="00DB1CA8" w:rsidRDefault="00DB1CA8" w:rsidP="00DB1CA8">
      <w:pPr>
        <w:pStyle w:val="Nidungvnbn"/>
        <w:numPr>
          <w:ilvl w:val="1"/>
          <w:numId w:val="11"/>
        </w:numPr>
      </w:pPr>
      <w:r>
        <w:t xml:space="preserve">Nếu thuộc tính là khóa ngoại thì sẽ thêm ‘-FK’ </w:t>
      </w:r>
    </w:p>
    <w:p w14:paraId="0DE44052" w14:textId="0DF47907" w:rsidR="00DB1CA8" w:rsidRDefault="00DB1CA8" w:rsidP="00DB1CA8">
      <w:pPr>
        <w:pStyle w:val="Nidungvnbn"/>
        <w:numPr>
          <w:ilvl w:val="1"/>
          <w:numId w:val="11"/>
        </w:numPr>
      </w:pPr>
      <w:r>
        <w:t xml:space="preserve">Nếu vừa là khóa chính vừa là khóa ngoại thì sẽ thêm ở ‘-PK-FK’ </w:t>
      </w:r>
    </w:p>
    <w:p w14:paraId="1B7C4AAC" w14:textId="02664EE2" w:rsidR="006B32E7" w:rsidRDefault="006B32E7" w:rsidP="006B32E7">
      <w:pPr>
        <w:pStyle w:val="Nidungvnbn"/>
        <w:numPr>
          <w:ilvl w:val="0"/>
          <w:numId w:val="11"/>
        </w:numPr>
      </w:pPr>
      <w:r>
        <w:t>Các mối quan hệ ở mô hình quan hệ sẽ chuyển thành ba mối quan hệ chính:</w:t>
      </w:r>
    </w:p>
    <w:p w14:paraId="0AEB6383" w14:textId="51864EC0" w:rsidR="006B32E7" w:rsidRDefault="006B32E7" w:rsidP="006B32E7">
      <w:pPr>
        <w:pStyle w:val="Nidungvnbn"/>
        <w:numPr>
          <w:ilvl w:val="1"/>
          <w:numId w:val="11"/>
        </w:numPr>
      </w:pPr>
      <w:r>
        <w:t>1-N</w:t>
      </w:r>
    </w:p>
    <w:p w14:paraId="05FBEFF7" w14:textId="304AEA73" w:rsidR="006B32E7" w:rsidRDefault="006B32E7" w:rsidP="006B32E7">
      <w:pPr>
        <w:pStyle w:val="Nidungvnbn"/>
        <w:numPr>
          <w:ilvl w:val="1"/>
          <w:numId w:val="11"/>
        </w:numPr>
      </w:pPr>
      <w:r>
        <w:t>N-N</w:t>
      </w:r>
    </w:p>
    <w:p w14:paraId="2206114C" w14:textId="4702D718" w:rsidR="006B32E7" w:rsidRDefault="006B32E7" w:rsidP="006B32E7">
      <w:pPr>
        <w:pStyle w:val="Nidungvnbn"/>
        <w:numPr>
          <w:ilvl w:val="1"/>
          <w:numId w:val="11"/>
        </w:numPr>
      </w:pPr>
      <w:r>
        <w:t>1-1</w:t>
      </w:r>
    </w:p>
    <w:p w14:paraId="5F507C49" w14:textId="1DC00711" w:rsidR="006B32E7" w:rsidRDefault="005C6C69" w:rsidP="006B32E7">
      <w:pPr>
        <w:pStyle w:val="Nidungvnbn"/>
        <w:numPr>
          <w:ilvl w:val="0"/>
          <w:numId w:val="16"/>
        </w:numPr>
      </w:pPr>
      <w:r>
        <w:t>Các bảng và mối quan hệ sẽ được in ra dưới dạng lưới</w:t>
      </w:r>
    </w:p>
    <w:p w14:paraId="230643BF" w14:textId="6AB98C6B" w:rsidR="006B32E7" w:rsidRDefault="00E5007E" w:rsidP="006B32E7">
      <w:pPr>
        <w:pStyle w:val="Nidungvnbn"/>
        <w:numPr>
          <w:ilvl w:val="0"/>
          <w:numId w:val="15"/>
        </w:numPr>
      </w:pPr>
      <w:r w:rsidRPr="00E5007E">
        <w:rPr>
          <w:noProof/>
        </w:rPr>
        <w:drawing>
          <wp:anchor distT="0" distB="0" distL="114300" distR="114300" simplePos="0" relativeHeight="251602432" behindDoc="0" locked="0" layoutInCell="1" allowOverlap="1" wp14:anchorId="6750CD1C" wp14:editId="52715D6B">
            <wp:simplePos x="0" y="0"/>
            <wp:positionH relativeFrom="column">
              <wp:posOffset>-1155700</wp:posOffset>
            </wp:positionH>
            <wp:positionV relativeFrom="paragraph">
              <wp:posOffset>426085</wp:posOffset>
            </wp:positionV>
            <wp:extent cx="7342568" cy="4610100"/>
            <wp:effectExtent l="0" t="0" r="0" b="0"/>
            <wp:wrapNone/>
            <wp:docPr id="875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799" name=""/>
                    <pic:cNvPicPr/>
                  </pic:nvPicPr>
                  <pic:blipFill>
                    <a:blip r:embed="rId58">
                      <a:extLst>
                        <a:ext uri="{28A0092B-C50C-407E-A947-70E740481C1C}">
                          <a14:useLocalDpi xmlns:a14="http://schemas.microsoft.com/office/drawing/2010/main" val="0"/>
                        </a:ext>
                      </a:extLst>
                    </a:blip>
                    <a:stretch>
                      <a:fillRect/>
                    </a:stretch>
                  </pic:blipFill>
                  <pic:spPr>
                    <a:xfrm>
                      <a:off x="0" y="0"/>
                      <a:ext cx="7342568" cy="4610100"/>
                    </a:xfrm>
                    <a:prstGeom prst="rect">
                      <a:avLst/>
                    </a:prstGeom>
                  </pic:spPr>
                </pic:pic>
              </a:graphicData>
            </a:graphic>
            <wp14:sizeRelH relativeFrom="margin">
              <wp14:pctWidth>0</wp14:pctWidth>
            </wp14:sizeRelH>
            <wp14:sizeRelV relativeFrom="margin">
              <wp14:pctHeight>0</wp14:pctHeight>
            </wp14:sizeRelV>
          </wp:anchor>
        </w:drawing>
      </w:r>
      <w:r w:rsidR="006B32E7">
        <w:t>Hình ảnh tổng quan về file output1.txt</w:t>
      </w:r>
    </w:p>
    <w:p w14:paraId="6056C549" w14:textId="29C44C8D" w:rsidR="005C6C69" w:rsidRDefault="005C6C69" w:rsidP="005C6C69">
      <w:pPr>
        <w:pStyle w:val="Nidungvnbn"/>
      </w:pPr>
    </w:p>
    <w:p w14:paraId="2CC7C201" w14:textId="398FB32D" w:rsidR="005C6C69" w:rsidRDefault="005C6C69" w:rsidP="005C6C69">
      <w:pPr>
        <w:pStyle w:val="Nidungvnbn"/>
      </w:pPr>
    </w:p>
    <w:p w14:paraId="3C130341" w14:textId="0104EB63" w:rsidR="005C6C69" w:rsidRDefault="005C6C69" w:rsidP="005C6C69">
      <w:pPr>
        <w:pStyle w:val="Nidungvnbn"/>
      </w:pPr>
    </w:p>
    <w:p w14:paraId="3EE41E2C" w14:textId="3B8BB9AB" w:rsidR="005C6C69" w:rsidRDefault="005C6C69" w:rsidP="005C6C69">
      <w:pPr>
        <w:pStyle w:val="Nidungvnbn"/>
      </w:pPr>
    </w:p>
    <w:p w14:paraId="031B761E" w14:textId="76F6F36E" w:rsidR="005C6C69" w:rsidRDefault="005C6C69" w:rsidP="005C6C69">
      <w:pPr>
        <w:pStyle w:val="Nidungvnbn"/>
      </w:pPr>
    </w:p>
    <w:p w14:paraId="40962BFA" w14:textId="77777777" w:rsidR="005C6C69" w:rsidRDefault="005C6C69" w:rsidP="005C6C69">
      <w:pPr>
        <w:pStyle w:val="Nidungvnbn"/>
      </w:pPr>
    </w:p>
    <w:p w14:paraId="1DF98C4D" w14:textId="77777777" w:rsidR="005C6C69" w:rsidRDefault="005C6C69" w:rsidP="005C6C69">
      <w:pPr>
        <w:pStyle w:val="Nidungvnbn"/>
      </w:pPr>
    </w:p>
    <w:p w14:paraId="467E745A" w14:textId="77777777" w:rsidR="005C6C69" w:rsidRDefault="005C6C69" w:rsidP="005C6C69">
      <w:pPr>
        <w:pStyle w:val="Nidungvnbn"/>
      </w:pPr>
    </w:p>
    <w:p w14:paraId="1EFEB8F3" w14:textId="77777777" w:rsidR="005C6C69" w:rsidRDefault="005C6C69" w:rsidP="005C6C69">
      <w:pPr>
        <w:pStyle w:val="Nidungvnbn"/>
      </w:pPr>
    </w:p>
    <w:p w14:paraId="75C35524" w14:textId="77777777" w:rsidR="005C6C69" w:rsidRDefault="005C6C69" w:rsidP="005C6C69">
      <w:pPr>
        <w:pStyle w:val="Nidungvnbn"/>
      </w:pPr>
    </w:p>
    <w:p w14:paraId="3F6DB1BC" w14:textId="77777777" w:rsidR="005C6C69" w:rsidRDefault="005C6C69" w:rsidP="005C6C69">
      <w:pPr>
        <w:pStyle w:val="Nidungvnbn"/>
      </w:pPr>
    </w:p>
    <w:p w14:paraId="6922C671" w14:textId="77777777" w:rsidR="005C6C69" w:rsidRDefault="005C6C69" w:rsidP="005C6C69">
      <w:pPr>
        <w:pStyle w:val="Nidungvnbn"/>
      </w:pPr>
    </w:p>
    <w:p w14:paraId="58731DB7" w14:textId="77777777" w:rsidR="005C6C69" w:rsidRDefault="005C6C69" w:rsidP="005C6C69">
      <w:pPr>
        <w:pStyle w:val="Nidungvnbn"/>
      </w:pPr>
    </w:p>
    <w:p w14:paraId="07C92D5B" w14:textId="77777777" w:rsidR="005C6C69" w:rsidRDefault="005C6C69" w:rsidP="005C6C69">
      <w:pPr>
        <w:pStyle w:val="Nidungvnbn"/>
      </w:pPr>
    </w:p>
    <w:p w14:paraId="15728C1D" w14:textId="78941B8C" w:rsidR="005C6C69" w:rsidRDefault="005C6C69" w:rsidP="005C6C69">
      <w:pPr>
        <w:pStyle w:val="Nidungvnbn"/>
      </w:pPr>
    </w:p>
    <w:p w14:paraId="551603F7" w14:textId="77777777" w:rsidR="005C6C69" w:rsidRDefault="005C6C69" w:rsidP="005C6C69">
      <w:pPr>
        <w:pStyle w:val="Nidungvnbn"/>
      </w:pPr>
    </w:p>
    <w:p w14:paraId="4FB32E71" w14:textId="77777777" w:rsidR="00E5007E" w:rsidRDefault="00E5007E" w:rsidP="002D4A22">
      <w:pPr>
        <w:pStyle w:val="Nidungvnbn"/>
        <w:ind w:firstLine="0"/>
      </w:pPr>
    </w:p>
    <w:p w14:paraId="56C92821" w14:textId="6A333C7F" w:rsidR="001B6034" w:rsidRDefault="001B6034" w:rsidP="001B6034">
      <w:pPr>
        <w:pStyle w:val="Heading3"/>
      </w:pPr>
      <w:bookmarkStart w:id="17" w:name="_Toc152592621"/>
      <w:r>
        <w:lastRenderedPageBreak/>
        <w:t>2.1.3 Về phần cài đặt Python</w:t>
      </w:r>
      <w:bookmarkEnd w:id="17"/>
    </w:p>
    <w:p w14:paraId="2E875565" w14:textId="231D10DA" w:rsidR="001B6034" w:rsidRPr="001B6034" w:rsidRDefault="00BB75C8" w:rsidP="00BB75C8">
      <w:pPr>
        <w:pStyle w:val="Nidungvnbn"/>
        <w:numPr>
          <w:ilvl w:val="0"/>
          <w:numId w:val="15"/>
        </w:numPr>
      </w:pPr>
      <w:r>
        <w:t>Import thư viện tabulate để ghi dữ liệu vào file dưới dạng lưới và thực hiện mở file input1.txt</w:t>
      </w:r>
    </w:p>
    <w:p w14:paraId="2F2F5308" w14:textId="5773134D" w:rsidR="001B6034" w:rsidRDefault="00BB75C8" w:rsidP="002D4A22">
      <w:pPr>
        <w:pStyle w:val="Nidungvnbn"/>
        <w:ind w:firstLine="0"/>
      </w:pPr>
      <w:r w:rsidRPr="00BB75C8">
        <w:rPr>
          <w:noProof/>
        </w:rPr>
        <w:drawing>
          <wp:anchor distT="0" distB="0" distL="114300" distR="114300" simplePos="0" relativeHeight="251716096" behindDoc="0" locked="0" layoutInCell="1" allowOverlap="1" wp14:anchorId="74B8529A" wp14:editId="0C49F2F6">
            <wp:simplePos x="0" y="0"/>
            <wp:positionH relativeFrom="column">
              <wp:posOffset>-3175</wp:posOffset>
            </wp:positionH>
            <wp:positionV relativeFrom="paragraph">
              <wp:posOffset>13335</wp:posOffset>
            </wp:positionV>
            <wp:extent cx="5579745" cy="1056640"/>
            <wp:effectExtent l="0" t="0" r="0" b="0"/>
            <wp:wrapNone/>
            <wp:docPr id="200816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4697" name=""/>
                    <pic:cNvPicPr/>
                  </pic:nvPicPr>
                  <pic:blipFill>
                    <a:blip r:embed="rId59">
                      <a:extLst>
                        <a:ext uri="{28A0092B-C50C-407E-A947-70E740481C1C}">
                          <a14:useLocalDpi xmlns:a14="http://schemas.microsoft.com/office/drawing/2010/main" val="0"/>
                        </a:ext>
                      </a:extLst>
                    </a:blip>
                    <a:stretch>
                      <a:fillRect/>
                    </a:stretch>
                  </pic:blipFill>
                  <pic:spPr>
                    <a:xfrm>
                      <a:off x="0" y="0"/>
                      <a:ext cx="5579745" cy="1056640"/>
                    </a:xfrm>
                    <a:prstGeom prst="rect">
                      <a:avLst/>
                    </a:prstGeom>
                  </pic:spPr>
                </pic:pic>
              </a:graphicData>
            </a:graphic>
          </wp:anchor>
        </w:drawing>
      </w:r>
    </w:p>
    <w:p w14:paraId="6C199379" w14:textId="77777777" w:rsidR="001B6034" w:rsidRDefault="001B6034" w:rsidP="002D4A22">
      <w:pPr>
        <w:pStyle w:val="Nidungvnbn"/>
        <w:ind w:firstLine="0"/>
      </w:pPr>
    </w:p>
    <w:p w14:paraId="01AB0B6C" w14:textId="77777777" w:rsidR="001B6034" w:rsidRDefault="001B6034" w:rsidP="002D4A22">
      <w:pPr>
        <w:pStyle w:val="Nidungvnbn"/>
        <w:ind w:firstLine="0"/>
      </w:pPr>
    </w:p>
    <w:p w14:paraId="0B32228F" w14:textId="77777777" w:rsidR="001B6034" w:rsidRDefault="001B6034" w:rsidP="002D4A22">
      <w:pPr>
        <w:pStyle w:val="Nidungvnbn"/>
        <w:ind w:firstLine="0"/>
      </w:pPr>
    </w:p>
    <w:p w14:paraId="3569790B" w14:textId="6A551462" w:rsidR="001B6034" w:rsidRDefault="00BB75C8" w:rsidP="00BB75C8">
      <w:pPr>
        <w:pStyle w:val="Nidungvnbn"/>
        <w:numPr>
          <w:ilvl w:val="0"/>
          <w:numId w:val="15"/>
        </w:numPr>
      </w:pPr>
      <w:r>
        <w:t>Tạo dictionary để lưu thực thể và thuộc tính tương ứng, tạo list để lưu các mối quan hệ giữa các thực thể</w:t>
      </w:r>
    </w:p>
    <w:p w14:paraId="61E14F56" w14:textId="25FB68C1" w:rsidR="00BB75C8" w:rsidRDefault="00BB75C8" w:rsidP="00BB75C8">
      <w:pPr>
        <w:pStyle w:val="Nidungvnbn"/>
      </w:pPr>
      <w:r w:rsidRPr="00BB75C8">
        <w:rPr>
          <w:noProof/>
        </w:rPr>
        <w:drawing>
          <wp:anchor distT="0" distB="0" distL="114300" distR="114300" simplePos="0" relativeHeight="251699712" behindDoc="0" locked="0" layoutInCell="1" allowOverlap="1" wp14:anchorId="23A2B9FC" wp14:editId="6E294776">
            <wp:simplePos x="0" y="0"/>
            <wp:positionH relativeFrom="column">
              <wp:posOffset>-3175</wp:posOffset>
            </wp:positionH>
            <wp:positionV relativeFrom="paragraph">
              <wp:posOffset>7620</wp:posOffset>
            </wp:positionV>
            <wp:extent cx="5579745" cy="1029970"/>
            <wp:effectExtent l="0" t="0" r="0" b="0"/>
            <wp:wrapNone/>
            <wp:docPr id="16521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40701" name=""/>
                    <pic:cNvPicPr/>
                  </pic:nvPicPr>
                  <pic:blipFill>
                    <a:blip r:embed="rId60">
                      <a:extLst>
                        <a:ext uri="{28A0092B-C50C-407E-A947-70E740481C1C}">
                          <a14:useLocalDpi xmlns:a14="http://schemas.microsoft.com/office/drawing/2010/main" val="0"/>
                        </a:ext>
                      </a:extLst>
                    </a:blip>
                    <a:stretch>
                      <a:fillRect/>
                    </a:stretch>
                  </pic:blipFill>
                  <pic:spPr>
                    <a:xfrm>
                      <a:off x="0" y="0"/>
                      <a:ext cx="5579745" cy="1029970"/>
                    </a:xfrm>
                    <a:prstGeom prst="rect">
                      <a:avLst/>
                    </a:prstGeom>
                  </pic:spPr>
                </pic:pic>
              </a:graphicData>
            </a:graphic>
          </wp:anchor>
        </w:drawing>
      </w:r>
    </w:p>
    <w:p w14:paraId="16E65905" w14:textId="77777777" w:rsidR="00BB75C8" w:rsidRDefault="00BB75C8" w:rsidP="002D4A22">
      <w:pPr>
        <w:pStyle w:val="Nidungvnbn"/>
        <w:ind w:firstLine="0"/>
      </w:pPr>
    </w:p>
    <w:p w14:paraId="63AE481A" w14:textId="77777777" w:rsidR="00BB75C8" w:rsidRDefault="00BB75C8" w:rsidP="002D4A22">
      <w:pPr>
        <w:pStyle w:val="Nidungvnbn"/>
        <w:ind w:firstLine="0"/>
      </w:pPr>
    </w:p>
    <w:p w14:paraId="141B2678" w14:textId="77777777" w:rsidR="00BB75C8" w:rsidRDefault="00BB75C8" w:rsidP="002D4A22">
      <w:pPr>
        <w:pStyle w:val="Nidungvnbn"/>
        <w:ind w:firstLine="0"/>
      </w:pPr>
    </w:p>
    <w:p w14:paraId="33DE1292" w14:textId="0D6224FE" w:rsidR="00BB75C8" w:rsidRDefault="00BB75C8" w:rsidP="00BB75C8">
      <w:pPr>
        <w:pStyle w:val="Nidungvnbn"/>
        <w:numPr>
          <w:ilvl w:val="0"/>
          <w:numId w:val="15"/>
        </w:numPr>
      </w:pPr>
      <w:r>
        <w:t>Tiến hành đọc từng dòng trong file input, và thực hiện tách chuỗi dựa vào khoảng trắng bằng hàm split()</w:t>
      </w:r>
    </w:p>
    <w:p w14:paraId="5731BDCD" w14:textId="45ABD7BB" w:rsidR="00BB75C8" w:rsidRDefault="00BB75C8" w:rsidP="00BB75C8">
      <w:pPr>
        <w:pStyle w:val="Nidungvnbn"/>
        <w:numPr>
          <w:ilvl w:val="0"/>
          <w:numId w:val="15"/>
        </w:numPr>
      </w:pPr>
      <w:r>
        <w:t xml:space="preserve">Nếu chuỗi được tách có độ dài là 2 tức là các thực thể và thuộc tính </w:t>
      </w:r>
    </w:p>
    <w:p w14:paraId="04CFCF17" w14:textId="266C91F0" w:rsidR="00BB75C8" w:rsidRDefault="00BB75C8" w:rsidP="00BB75C8">
      <w:pPr>
        <w:pStyle w:val="Nidungvnbn"/>
        <w:numPr>
          <w:ilvl w:val="0"/>
          <w:numId w:val="15"/>
        </w:numPr>
      </w:pPr>
      <w:r>
        <w:t>Thực hiện lưu vào dictionary</w:t>
      </w:r>
    </w:p>
    <w:p w14:paraId="383F46B9" w14:textId="2E27696C" w:rsidR="00BB75C8" w:rsidRDefault="00BB75C8" w:rsidP="002D4A22">
      <w:pPr>
        <w:pStyle w:val="Nidungvnbn"/>
        <w:ind w:firstLine="0"/>
      </w:pPr>
      <w:r w:rsidRPr="00BB75C8">
        <w:rPr>
          <w:noProof/>
        </w:rPr>
        <w:drawing>
          <wp:anchor distT="0" distB="0" distL="114300" distR="114300" simplePos="0" relativeHeight="251712000" behindDoc="0" locked="0" layoutInCell="1" allowOverlap="1" wp14:anchorId="7E87F7C7" wp14:editId="375625CB">
            <wp:simplePos x="0" y="0"/>
            <wp:positionH relativeFrom="column">
              <wp:posOffset>-3175</wp:posOffset>
            </wp:positionH>
            <wp:positionV relativeFrom="paragraph">
              <wp:posOffset>8255</wp:posOffset>
            </wp:positionV>
            <wp:extent cx="5579745" cy="2225675"/>
            <wp:effectExtent l="0" t="0" r="0" b="0"/>
            <wp:wrapNone/>
            <wp:docPr id="8072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28947" name=""/>
                    <pic:cNvPicPr/>
                  </pic:nvPicPr>
                  <pic:blipFill>
                    <a:blip r:embed="rId61">
                      <a:extLst>
                        <a:ext uri="{28A0092B-C50C-407E-A947-70E740481C1C}">
                          <a14:useLocalDpi xmlns:a14="http://schemas.microsoft.com/office/drawing/2010/main" val="0"/>
                        </a:ext>
                      </a:extLst>
                    </a:blip>
                    <a:stretch>
                      <a:fillRect/>
                    </a:stretch>
                  </pic:blipFill>
                  <pic:spPr>
                    <a:xfrm>
                      <a:off x="0" y="0"/>
                      <a:ext cx="5579745" cy="2225675"/>
                    </a:xfrm>
                    <a:prstGeom prst="rect">
                      <a:avLst/>
                    </a:prstGeom>
                  </pic:spPr>
                </pic:pic>
              </a:graphicData>
            </a:graphic>
          </wp:anchor>
        </w:drawing>
      </w:r>
    </w:p>
    <w:p w14:paraId="1761CD66" w14:textId="77777777" w:rsidR="00BB75C8" w:rsidRDefault="00BB75C8" w:rsidP="002D4A22">
      <w:pPr>
        <w:pStyle w:val="Nidungvnbn"/>
        <w:ind w:firstLine="0"/>
      </w:pPr>
    </w:p>
    <w:p w14:paraId="203B240B" w14:textId="4F8F47E9" w:rsidR="00BB75C8" w:rsidRDefault="00BB75C8" w:rsidP="002D4A22">
      <w:pPr>
        <w:pStyle w:val="Nidungvnbn"/>
        <w:ind w:firstLine="0"/>
      </w:pPr>
    </w:p>
    <w:p w14:paraId="6865A066" w14:textId="07996B62" w:rsidR="00BB75C8" w:rsidRDefault="00BB75C8" w:rsidP="002D4A22">
      <w:pPr>
        <w:pStyle w:val="Nidungvnbn"/>
        <w:ind w:firstLine="0"/>
      </w:pPr>
    </w:p>
    <w:p w14:paraId="01CE0C50" w14:textId="77777777" w:rsidR="00BB75C8" w:rsidRDefault="00BB75C8" w:rsidP="002D4A22">
      <w:pPr>
        <w:pStyle w:val="Nidungvnbn"/>
        <w:ind w:firstLine="0"/>
      </w:pPr>
    </w:p>
    <w:p w14:paraId="1C3B8C08" w14:textId="77777777" w:rsidR="00BB75C8" w:rsidRDefault="00BB75C8" w:rsidP="002D4A22">
      <w:pPr>
        <w:pStyle w:val="Nidungvnbn"/>
        <w:ind w:firstLine="0"/>
      </w:pPr>
    </w:p>
    <w:p w14:paraId="172EFB55" w14:textId="77777777" w:rsidR="00BB75C8" w:rsidRDefault="00BB75C8" w:rsidP="002D4A22">
      <w:pPr>
        <w:pStyle w:val="Nidungvnbn"/>
        <w:ind w:firstLine="0"/>
      </w:pPr>
    </w:p>
    <w:p w14:paraId="64C7F998" w14:textId="77777777" w:rsidR="00BB75C8" w:rsidRDefault="00BB75C8" w:rsidP="002D4A22">
      <w:pPr>
        <w:pStyle w:val="Nidungvnbn"/>
        <w:ind w:firstLine="0"/>
      </w:pPr>
    </w:p>
    <w:p w14:paraId="51417B16" w14:textId="77777777" w:rsidR="00BB75C8" w:rsidRDefault="00BB75C8" w:rsidP="002D4A22">
      <w:pPr>
        <w:pStyle w:val="Nidungvnbn"/>
        <w:ind w:firstLine="0"/>
      </w:pPr>
    </w:p>
    <w:p w14:paraId="3EF47EB9" w14:textId="10E9B307" w:rsidR="00BB75C8" w:rsidRDefault="00BB75C8" w:rsidP="00BB75C8">
      <w:pPr>
        <w:pStyle w:val="Nidungvnbn"/>
        <w:numPr>
          <w:ilvl w:val="0"/>
          <w:numId w:val="17"/>
        </w:numPr>
      </w:pPr>
      <w:r>
        <w:t>Còn chuỗi được tách có độ dài là 3 thì là mối quan hệ giữa các thực thể</w:t>
      </w:r>
    </w:p>
    <w:p w14:paraId="57F453B1" w14:textId="34877191" w:rsidR="00BB75C8" w:rsidRDefault="00BB75C8" w:rsidP="00BB75C8">
      <w:pPr>
        <w:pStyle w:val="Nidungvnbn"/>
        <w:numPr>
          <w:ilvl w:val="0"/>
          <w:numId w:val="17"/>
        </w:numPr>
      </w:pPr>
      <w:r>
        <w:t>Nếu là mối quan hệ 1-N thì thực thể N sẽ có thêm khóa ngoại là khóa chính của thực thể 1 và trỏ đến 1</w:t>
      </w:r>
    </w:p>
    <w:p w14:paraId="6FEB6F68" w14:textId="1A77B327" w:rsidR="00BB75C8" w:rsidRDefault="00BB75C8" w:rsidP="002D4A22">
      <w:pPr>
        <w:pStyle w:val="Nidungvnbn"/>
        <w:ind w:firstLine="0"/>
      </w:pPr>
      <w:r w:rsidRPr="00BB75C8">
        <w:rPr>
          <w:noProof/>
        </w:rPr>
        <w:lastRenderedPageBreak/>
        <w:drawing>
          <wp:anchor distT="0" distB="0" distL="114300" distR="114300" simplePos="0" relativeHeight="251720192" behindDoc="0" locked="0" layoutInCell="1" allowOverlap="1" wp14:anchorId="7D20A23A" wp14:editId="24FC6E7C">
            <wp:simplePos x="0" y="0"/>
            <wp:positionH relativeFrom="column">
              <wp:posOffset>-3175</wp:posOffset>
            </wp:positionH>
            <wp:positionV relativeFrom="paragraph">
              <wp:posOffset>-3175</wp:posOffset>
            </wp:positionV>
            <wp:extent cx="5579745" cy="3039745"/>
            <wp:effectExtent l="0" t="0" r="0" b="0"/>
            <wp:wrapNone/>
            <wp:docPr id="156494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9372" name=""/>
                    <pic:cNvPicPr/>
                  </pic:nvPicPr>
                  <pic:blipFill>
                    <a:blip r:embed="rId62">
                      <a:extLst>
                        <a:ext uri="{28A0092B-C50C-407E-A947-70E740481C1C}">
                          <a14:useLocalDpi xmlns:a14="http://schemas.microsoft.com/office/drawing/2010/main" val="0"/>
                        </a:ext>
                      </a:extLst>
                    </a:blip>
                    <a:stretch>
                      <a:fillRect/>
                    </a:stretch>
                  </pic:blipFill>
                  <pic:spPr>
                    <a:xfrm>
                      <a:off x="0" y="0"/>
                      <a:ext cx="5579745" cy="3039745"/>
                    </a:xfrm>
                    <a:prstGeom prst="rect">
                      <a:avLst/>
                    </a:prstGeom>
                  </pic:spPr>
                </pic:pic>
              </a:graphicData>
            </a:graphic>
          </wp:anchor>
        </w:drawing>
      </w:r>
    </w:p>
    <w:p w14:paraId="34631E97" w14:textId="77777777" w:rsidR="00BB75C8" w:rsidRDefault="00BB75C8" w:rsidP="002D4A22">
      <w:pPr>
        <w:pStyle w:val="Nidungvnbn"/>
        <w:ind w:firstLine="0"/>
      </w:pPr>
    </w:p>
    <w:p w14:paraId="67C6F062" w14:textId="77777777" w:rsidR="00BB75C8" w:rsidRDefault="00BB75C8" w:rsidP="002D4A22">
      <w:pPr>
        <w:pStyle w:val="Nidungvnbn"/>
        <w:ind w:firstLine="0"/>
      </w:pPr>
    </w:p>
    <w:p w14:paraId="780FF09A" w14:textId="77777777" w:rsidR="00BB75C8" w:rsidRDefault="00BB75C8" w:rsidP="002D4A22">
      <w:pPr>
        <w:pStyle w:val="Nidungvnbn"/>
        <w:ind w:firstLine="0"/>
      </w:pPr>
    </w:p>
    <w:p w14:paraId="6BC20D00" w14:textId="77777777" w:rsidR="00BB75C8" w:rsidRDefault="00BB75C8" w:rsidP="002D4A22">
      <w:pPr>
        <w:pStyle w:val="Nidungvnbn"/>
        <w:ind w:firstLine="0"/>
      </w:pPr>
    </w:p>
    <w:p w14:paraId="6AA9A0EA" w14:textId="77777777" w:rsidR="00BB75C8" w:rsidRDefault="00BB75C8" w:rsidP="002D4A22">
      <w:pPr>
        <w:pStyle w:val="Nidungvnbn"/>
        <w:ind w:firstLine="0"/>
      </w:pPr>
    </w:p>
    <w:p w14:paraId="75D8F362" w14:textId="77777777" w:rsidR="00BB75C8" w:rsidRDefault="00BB75C8" w:rsidP="002D4A22">
      <w:pPr>
        <w:pStyle w:val="Nidungvnbn"/>
        <w:ind w:firstLine="0"/>
      </w:pPr>
    </w:p>
    <w:p w14:paraId="10DAE409" w14:textId="77777777" w:rsidR="00BB75C8" w:rsidRDefault="00BB75C8" w:rsidP="002D4A22">
      <w:pPr>
        <w:pStyle w:val="Nidungvnbn"/>
        <w:ind w:firstLine="0"/>
      </w:pPr>
    </w:p>
    <w:p w14:paraId="78E35E0B" w14:textId="77777777" w:rsidR="00BB75C8" w:rsidRDefault="00BB75C8" w:rsidP="002D4A22">
      <w:pPr>
        <w:pStyle w:val="Nidungvnbn"/>
        <w:ind w:firstLine="0"/>
      </w:pPr>
    </w:p>
    <w:p w14:paraId="0617E524" w14:textId="77777777" w:rsidR="00BB75C8" w:rsidRDefault="00BB75C8" w:rsidP="002D4A22">
      <w:pPr>
        <w:pStyle w:val="Nidungvnbn"/>
        <w:ind w:firstLine="0"/>
      </w:pPr>
    </w:p>
    <w:p w14:paraId="68E4B513" w14:textId="77777777" w:rsidR="00BB75C8" w:rsidRDefault="00BB75C8" w:rsidP="002D4A22">
      <w:pPr>
        <w:pStyle w:val="Nidungvnbn"/>
        <w:ind w:firstLine="0"/>
      </w:pPr>
    </w:p>
    <w:p w14:paraId="068FD9C6" w14:textId="53A3935E" w:rsidR="00BB75C8" w:rsidRDefault="00BB75C8" w:rsidP="00BB75C8">
      <w:pPr>
        <w:pStyle w:val="Nidungvnbn"/>
        <w:numPr>
          <w:ilvl w:val="0"/>
          <w:numId w:val="18"/>
        </w:numPr>
      </w:pPr>
      <w:r>
        <w:t>Nếu là mối quan hệ N-N thì sẽ sinh ra bảng mới có khóa chính là tổng hợp khóa chính của 2 bảng N, và các khóa chính đó cũng sẽ là khóa ngoại trỏ đến các bảng N tương ứng</w:t>
      </w:r>
    </w:p>
    <w:p w14:paraId="056AE3D4" w14:textId="22F22400" w:rsidR="00BB75C8" w:rsidRDefault="008A6920" w:rsidP="002D4A22">
      <w:pPr>
        <w:pStyle w:val="Nidungvnbn"/>
        <w:ind w:firstLine="0"/>
      </w:pPr>
      <w:r w:rsidRPr="008A6920">
        <w:rPr>
          <w:noProof/>
        </w:rPr>
        <w:drawing>
          <wp:anchor distT="0" distB="0" distL="114300" distR="114300" simplePos="0" relativeHeight="251722240" behindDoc="0" locked="0" layoutInCell="1" allowOverlap="1" wp14:anchorId="1C17E121" wp14:editId="176200A4">
            <wp:simplePos x="0" y="0"/>
            <wp:positionH relativeFrom="column">
              <wp:posOffset>-3175</wp:posOffset>
            </wp:positionH>
            <wp:positionV relativeFrom="paragraph">
              <wp:posOffset>8255</wp:posOffset>
            </wp:positionV>
            <wp:extent cx="5579745" cy="3088640"/>
            <wp:effectExtent l="0" t="0" r="0" b="0"/>
            <wp:wrapNone/>
            <wp:docPr id="4750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43021" name=""/>
                    <pic:cNvPicPr/>
                  </pic:nvPicPr>
                  <pic:blipFill>
                    <a:blip r:embed="rId63">
                      <a:extLst>
                        <a:ext uri="{28A0092B-C50C-407E-A947-70E740481C1C}">
                          <a14:useLocalDpi xmlns:a14="http://schemas.microsoft.com/office/drawing/2010/main" val="0"/>
                        </a:ext>
                      </a:extLst>
                    </a:blip>
                    <a:stretch>
                      <a:fillRect/>
                    </a:stretch>
                  </pic:blipFill>
                  <pic:spPr>
                    <a:xfrm>
                      <a:off x="0" y="0"/>
                      <a:ext cx="5579745" cy="3088640"/>
                    </a:xfrm>
                    <a:prstGeom prst="rect">
                      <a:avLst/>
                    </a:prstGeom>
                  </pic:spPr>
                </pic:pic>
              </a:graphicData>
            </a:graphic>
          </wp:anchor>
        </w:drawing>
      </w:r>
    </w:p>
    <w:p w14:paraId="1997FD99" w14:textId="080AD74C" w:rsidR="00BB75C8" w:rsidRDefault="00BB75C8" w:rsidP="002D4A22">
      <w:pPr>
        <w:pStyle w:val="Nidungvnbn"/>
        <w:ind w:firstLine="0"/>
      </w:pPr>
    </w:p>
    <w:p w14:paraId="534724A3" w14:textId="77777777" w:rsidR="00BB75C8" w:rsidRDefault="00BB75C8" w:rsidP="002D4A22">
      <w:pPr>
        <w:pStyle w:val="Nidungvnbn"/>
        <w:ind w:firstLine="0"/>
      </w:pPr>
    </w:p>
    <w:p w14:paraId="44597C58" w14:textId="77777777" w:rsidR="00BB75C8" w:rsidRDefault="00BB75C8" w:rsidP="002D4A22">
      <w:pPr>
        <w:pStyle w:val="Nidungvnbn"/>
        <w:ind w:firstLine="0"/>
      </w:pPr>
    </w:p>
    <w:p w14:paraId="10946E90" w14:textId="77777777" w:rsidR="00BB75C8" w:rsidRDefault="00BB75C8" w:rsidP="002D4A22">
      <w:pPr>
        <w:pStyle w:val="Nidungvnbn"/>
        <w:ind w:firstLine="0"/>
      </w:pPr>
    </w:p>
    <w:p w14:paraId="3A5EEF3E" w14:textId="77777777" w:rsidR="00BB75C8" w:rsidRDefault="00BB75C8" w:rsidP="002D4A22">
      <w:pPr>
        <w:pStyle w:val="Nidungvnbn"/>
        <w:ind w:firstLine="0"/>
      </w:pPr>
    </w:p>
    <w:p w14:paraId="779CFAE7" w14:textId="77777777" w:rsidR="00BB75C8" w:rsidRDefault="00BB75C8" w:rsidP="002D4A22">
      <w:pPr>
        <w:pStyle w:val="Nidungvnbn"/>
        <w:ind w:firstLine="0"/>
      </w:pPr>
    </w:p>
    <w:p w14:paraId="5FE97AEC" w14:textId="77777777" w:rsidR="00BB75C8" w:rsidRDefault="00BB75C8" w:rsidP="002D4A22">
      <w:pPr>
        <w:pStyle w:val="Nidungvnbn"/>
        <w:ind w:firstLine="0"/>
      </w:pPr>
    </w:p>
    <w:p w14:paraId="5B4CCEDE" w14:textId="77777777" w:rsidR="00BB75C8" w:rsidRDefault="00BB75C8" w:rsidP="002D4A22">
      <w:pPr>
        <w:pStyle w:val="Nidungvnbn"/>
        <w:ind w:firstLine="0"/>
      </w:pPr>
    </w:p>
    <w:p w14:paraId="6D331D7B" w14:textId="77777777" w:rsidR="00BB75C8" w:rsidRDefault="00BB75C8" w:rsidP="002D4A22">
      <w:pPr>
        <w:pStyle w:val="Nidungvnbn"/>
        <w:ind w:firstLine="0"/>
      </w:pPr>
    </w:p>
    <w:p w14:paraId="3773AAF2" w14:textId="77777777" w:rsidR="00BB75C8" w:rsidRDefault="00BB75C8" w:rsidP="002D4A22">
      <w:pPr>
        <w:pStyle w:val="Nidungvnbn"/>
        <w:ind w:firstLine="0"/>
      </w:pPr>
    </w:p>
    <w:p w14:paraId="29C69A8E" w14:textId="77777777" w:rsidR="001B6034" w:rsidRDefault="001B6034" w:rsidP="002D4A22">
      <w:pPr>
        <w:pStyle w:val="Nidungvnbn"/>
        <w:ind w:firstLine="0"/>
      </w:pPr>
    </w:p>
    <w:p w14:paraId="75506446" w14:textId="08764446" w:rsidR="008A6920" w:rsidRDefault="008A6920" w:rsidP="008A6920">
      <w:pPr>
        <w:pStyle w:val="Nidungvnbn"/>
        <w:numPr>
          <w:ilvl w:val="0"/>
          <w:numId w:val="18"/>
        </w:numPr>
      </w:pPr>
      <w:r>
        <w:t>Nếu là mối quan hệ 1-1 thì sẽ thêm khóa ngoại vào 1 trong 2 bảng, khóa ngoại đó sẽ trỏ đến bảng còn lại</w:t>
      </w:r>
    </w:p>
    <w:p w14:paraId="7FEC1414" w14:textId="77777777" w:rsidR="008A6920" w:rsidRDefault="008A6920" w:rsidP="002D4A22">
      <w:pPr>
        <w:pStyle w:val="Nidungvnbn"/>
        <w:ind w:firstLine="0"/>
      </w:pPr>
    </w:p>
    <w:p w14:paraId="78103717" w14:textId="422D4205" w:rsidR="008A6920" w:rsidRDefault="008A6920" w:rsidP="002D4A22">
      <w:pPr>
        <w:pStyle w:val="Nidungvnbn"/>
        <w:ind w:firstLine="0"/>
      </w:pPr>
      <w:r w:rsidRPr="008A6920">
        <w:rPr>
          <w:noProof/>
        </w:rPr>
        <w:lastRenderedPageBreak/>
        <w:drawing>
          <wp:anchor distT="0" distB="0" distL="114300" distR="114300" simplePos="0" relativeHeight="251724288" behindDoc="0" locked="0" layoutInCell="1" allowOverlap="1" wp14:anchorId="5D4A9634" wp14:editId="39FE1FC2">
            <wp:simplePos x="0" y="0"/>
            <wp:positionH relativeFrom="column">
              <wp:posOffset>-3175</wp:posOffset>
            </wp:positionH>
            <wp:positionV relativeFrom="paragraph">
              <wp:posOffset>-3175</wp:posOffset>
            </wp:positionV>
            <wp:extent cx="5579745" cy="1982470"/>
            <wp:effectExtent l="0" t="0" r="0" b="0"/>
            <wp:wrapNone/>
            <wp:docPr id="76077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8669" name=""/>
                    <pic:cNvPicPr/>
                  </pic:nvPicPr>
                  <pic:blipFill>
                    <a:blip r:embed="rId64">
                      <a:extLst>
                        <a:ext uri="{28A0092B-C50C-407E-A947-70E740481C1C}">
                          <a14:useLocalDpi xmlns:a14="http://schemas.microsoft.com/office/drawing/2010/main" val="0"/>
                        </a:ext>
                      </a:extLst>
                    </a:blip>
                    <a:stretch>
                      <a:fillRect/>
                    </a:stretch>
                  </pic:blipFill>
                  <pic:spPr>
                    <a:xfrm>
                      <a:off x="0" y="0"/>
                      <a:ext cx="5579745" cy="1982470"/>
                    </a:xfrm>
                    <a:prstGeom prst="rect">
                      <a:avLst/>
                    </a:prstGeom>
                  </pic:spPr>
                </pic:pic>
              </a:graphicData>
            </a:graphic>
          </wp:anchor>
        </w:drawing>
      </w:r>
    </w:p>
    <w:p w14:paraId="290465C3" w14:textId="77777777" w:rsidR="008A6920" w:rsidRDefault="008A6920" w:rsidP="002D4A22">
      <w:pPr>
        <w:pStyle w:val="Nidungvnbn"/>
        <w:ind w:firstLine="0"/>
      </w:pPr>
    </w:p>
    <w:p w14:paraId="461CA93B" w14:textId="77777777" w:rsidR="008A6920" w:rsidRDefault="008A6920" w:rsidP="002D4A22">
      <w:pPr>
        <w:pStyle w:val="Nidungvnbn"/>
        <w:ind w:firstLine="0"/>
      </w:pPr>
    </w:p>
    <w:p w14:paraId="789AF50B" w14:textId="77777777" w:rsidR="008A6920" w:rsidRDefault="008A6920" w:rsidP="002D4A22">
      <w:pPr>
        <w:pStyle w:val="Nidungvnbn"/>
        <w:ind w:firstLine="0"/>
      </w:pPr>
    </w:p>
    <w:p w14:paraId="7FA1A0C1" w14:textId="77777777" w:rsidR="008A6920" w:rsidRDefault="008A6920" w:rsidP="002D4A22">
      <w:pPr>
        <w:pStyle w:val="Nidungvnbn"/>
        <w:ind w:firstLine="0"/>
      </w:pPr>
    </w:p>
    <w:p w14:paraId="19E6E23F" w14:textId="77777777" w:rsidR="008A6920" w:rsidRDefault="008A6920" w:rsidP="002D4A22">
      <w:pPr>
        <w:pStyle w:val="Nidungvnbn"/>
        <w:ind w:firstLine="0"/>
      </w:pPr>
    </w:p>
    <w:p w14:paraId="01C9155A" w14:textId="77777777" w:rsidR="008A6920" w:rsidRDefault="008A6920" w:rsidP="002D4A22">
      <w:pPr>
        <w:pStyle w:val="Nidungvnbn"/>
        <w:ind w:firstLine="0"/>
      </w:pPr>
    </w:p>
    <w:p w14:paraId="5E05178D" w14:textId="77777777" w:rsidR="008A6920" w:rsidRDefault="008A6920" w:rsidP="002D4A22">
      <w:pPr>
        <w:pStyle w:val="Nidungvnbn"/>
        <w:ind w:firstLine="0"/>
      </w:pPr>
    </w:p>
    <w:p w14:paraId="3E6B67F8" w14:textId="0A90778C" w:rsidR="008A6920" w:rsidRDefault="008A6920" w:rsidP="008A6920">
      <w:pPr>
        <w:pStyle w:val="Nidungvnbn"/>
        <w:numPr>
          <w:ilvl w:val="0"/>
          <w:numId w:val="18"/>
        </w:numPr>
      </w:pPr>
      <w:r>
        <w:t>Nếu là mối quan hệ MANH-YEU thì bảng yếu sẽ có khóa chính là kết hợp khóa chính của bảng mạnh và khóa chính của bảng yếu</w:t>
      </w:r>
    </w:p>
    <w:p w14:paraId="0F211904" w14:textId="47CBF97A" w:rsidR="008A6920" w:rsidRDefault="008A6920" w:rsidP="002D4A22">
      <w:pPr>
        <w:pStyle w:val="Nidungvnbn"/>
        <w:ind w:firstLine="0"/>
      </w:pPr>
      <w:r w:rsidRPr="008A6920">
        <w:rPr>
          <w:noProof/>
        </w:rPr>
        <w:drawing>
          <wp:anchor distT="0" distB="0" distL="114300" distR="114300" simplePos="0" relativeHeight="251726336" behindDoc="0" locked="0" layoutInCell="1" allowOverlap="1" wp14:anchorId="772EA0AC" wp14:editId="6515171D">
            <wp:simplePos x="0" y="0"/>
            <wp:positionH relativeFrom="column">
              <wp:posOffset>-3175</wp:posOffset>
            </wp:positionH>
            <wp:positionV relativeFrom="paragraph">
              <wp:posOffset>13970</wp:posOffset>
            </wp:positionV>
            <wp:extent cx="5579745" cy="1611630"/>
            <wp:effectExtent l="0" t="0" r="0" b="0"/>
            <wp:wrapNone/>
            <wp:docPr id="156932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5828" name=""/>
                    <pic:cNvPicPr/>
                  </pic:nvPicPr>
                  <pic:blipFill>
                    <a:blip r:embed="rId65">
                      <a:extLst>
                        <a:ext uri="{28A0092B-C50C-407E-A947-70E740481C1C}">
                          <a14:useLocalDpi xmlns:a14="http://schemas.microsoft.com/office/drawing/2010/main" val="0"/>
                        </a:ext>
                      </a:extLst>
                    </a:blip>
                    <a:stretch>
                      <a:fillRect/>
                    </a:stretch>
                  </pic:blipFill>
                  <pic:spPr>
                    <a:xfrm>
                      <a:off x="0" y="0"/>
                      <a:ext cx="5579745" cy="1611630"/>
                    </a:xfrm>
                    <a:prstGeom prst="rect">
                      <a:avLst/>
                    </a:prstGeom>
                  </pic:spPr>
                </pic:pic>
              </a:graphicData>
            </a:graphic>
          </wp:anchor>
        </w:drawing>
      </w:r>
    </w:p>
    <w:p w14:paraId="6225DD75" w14:textId="77777777" w:rsidR="008A6920" w:rsidRDefault="008A6920" w:rsidP="002D4A22">
      <w:pPr>
        <w:pStyle w:val="Nidungvnbn"/>
        <w:ind w:firstLine="0"/>
      </w:pPr>
    </w:p>
    <w:p w14:paraId="5E9320A4" w14:textId="77777777" w:rsidR="008A6920" w:rsidRDefault="008A6920" w:rsidP="002D4A22">
      <w:pPr>
        <w:pStyle w:val="Nidungvnbn"/>
        <w:ind w:firstLine="0"/>
      </w:pPr>
    </w:p>
    <w:p w14:paraId="45F65452" w14:textId="77777777" w:rsidR="008A6920" w:rsidRDefault="008A6920" w:rsidP="002D4A22">
      <w:pPr>
        <w:pStyle w:val="Nidungvnbn"/>
        <w:ind w:firstLine="0"/>
      </w:pPr>
    </w:p>
    <w:p w14:paraId="22C8357A" w14:textId="77777777" w:rsidR="008A6920" w:rsidRDefault="008A6920" w:rsidP="002D4A22">
      <w:pPr>
        <w:pStyle w:val="Nidungvnbn"/>
        <w:ind w:firstLine="0"/>
      </w:pPr>
    </w:p>
    <w:p w14:paraId="390F63A0" w14:textId="77777777" w:rsidR="008A6920" w:rsidRDefault="008A6920" w:rsidP="002D4A22">
      <w:pPr>
        <w:pStyle w:val="Nidungvnbn"/>
        <w:ind w:firstLine="0"/>
      </w:pPr>
    </w:p>
    <w:p w14:paraId="668B5A1D" w14:textId="77BD8A01" w:rsidR="008A6920" w:rsidRDefault="008A6920" w:rsidP="008A6920">
      <w:pPr>
        <w:pStyle w:val="Nidungvnbn"/>
        <w:numPr>
          <w:ilvl w:val="0"/>
          <w:numId w:val="18"/>
        </w:numPr>
      </w:pPr>
      <w:r>
        <w:t>Nếu là mối quan hệ CHA-CON thì sẽ đem tất cả thuộc tính cha qua con, khóa chính của con cũng sẽ là khóa ngoại tham chiếu đến cha</w:t>
      </w:r>
    </w:p>
    <w:p w14:paraId="59C69F25" w14:textId="3D6439BB" w:rsidR="008A6920" w:rsidRDefault="00194EE4" w:rsidP="002D4A22">
      <w:pPr>
        <w:pStyle w:val="Nidungvnbn"/>
        <w:ind w:firstLine="0"/>
      </w:pPr>
      <w:r w:rsidRPr="00194EE4">
        <w:rPr>
          <w:noProof/>
        </w:rPr>
        <w:drawing>
          <wp:anchor distT="0" distB="0" distL="114300" distR="114300" simplePos="0" relativeHeight="251594240" behindDoc="0" locked="0" layoutInCell="1" allowOverlap="1" wp14:anchorId="0FAC942A" wp14:editId="149FDA34">
            <wp:simplePos x="0" y="0"/>
            <wp:positionH relativeFrom="column">
              <wp:posOffset>-3175</wp:posOffset>
            </wp:positionH>
            <wp:positionV relativeFrom="paragraph">
              <wp:posOffset>9525</wp:posOffset>
            </wp:positionV>
            <wp:extent cx="5579745" cy="2867660"/>
            <wp:effectExtent l="0" t="0" r="0" b="0"/>
            <wp:wrapNone/>
            <wp:docPr id="111289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93930" name=""/>
                    <pic:cNvPicPr/>
                  </pic:nvPicPr>
                  <pic:blipFill>
                    <a:blip r:embed="rId66">
                      <a:extLst>
                        <a:ext uri="{28A0092B-C50C-407E-A947-70E740481C1C}">
                          <a14:useLocalDpi xmlns:a14="http://schemas.microsoft.com/office/drawing/2010/main" val="0"/>
                        </a:ext>
                      </a:extLst>
                    </a:blip>
                    <a:stretch>
                      <a:fillRect/>
                    </a:stretch>
                  </pic:blipFill>
                  <pic:spPr>
                    <a:xfrm>
                      <a:off x="0" y="0"/>
                      <a:ext cx="5579745" cy="2867660"/>
                    </a:xfrm>
                    <a:prstGeom prst="rect">
                      <a:avLst/>
                    </a:prstGeom>
                  </pic:spPr>
                </pic:pic>
              </a:graphicData>
            </a:graphic>
            <wp14:sizeRelH relativeFrom="margin">
              <wp14:pctWidth>0</wp14:pctWidth>
            </wp14:sizeRelH>
            <wp14:sizeRelV relativeFrom="margin">
              <wp14:pctHeight>0</wp14:pctHeight>
            </wp14:sizeRelV>
          </wp:anchor>
        </w:drawing>
      </w:r>
    </w:p>
    <w:p w14:paraId="6CD806CD" w14:textId="05270236" w:rsidR="008A6920" w:rsidRDefault="008A6920" w:rsidP="002D4A22">
      <w:pPr>
        <w:pStyle w:val="Nidungvnbn"/>
        <w:ind w:firstLine="0"/>
      </w:pPr>
    </w:p>
    <w:p w14:paraId="6F75ACCA" w14:textId="40E4729E" w:rsidR="008A6920" w:rsidRDefault="008A6920" w:rsidP="002D4A22">
      <w:pPr>
        <w:pStyle w:val="Nidungvnbn"/>
        <w:ind w:firstLine="0"/>
      </w:pPr>
    </w:p>
    <w:p w14:paraId="19BC3462" w14:textId="77777777" w:rsidR="008A6920" w:rsidRDefault="008A6920" w:rsidP="002D4A22">
      <w:pPr>
        <w:pStyle w:val="Nidungvnbn"/>
        <w:ind w:firstLine="0"/>
      </w:pPr>
    </w:p>
    <w:p w14:paraId="7892B3C9" w14:textId="77777777" w:rsidR="008A6920" w:rsidRDefault="008A6920" w:rsidP="002D4A22">
      <w:pPr>
        <w:pStyle w:val="Nidungvnbn"/>
        <w:ind w:firstLine="0"/>
      </w:pPr>
    </w:p>
    <w:p w14:paraId="67F3FBC3" w14:textId="77777777" w:rsidR="008A6920" w:rsidRDefault="008A6920" w:rsidP="002D4A22">
      <w:pPr>
        <w:pStyle w:val="Nidungvnbn"/>
        <w:ind w:firstLine="0"/>
      </w:pPr>
    </w:p>
    <w:p w14:paraId="40DCE9A0" w14:textId="77777777" w:rsidR="008A6920" w:rsidRDefault="008A6920" w:rsidP="002D4A22">
      <w:pPr>
        <w:pStyle w:val="Nidungvnbn"/>
        <w:ind w:firstLine="0"/>
      </w:pPr>
    </w:p>
    <w:p w14:paraId="4CDABC34" w14:textId="77777777" w:rsidR="008A6920" w:rsidRDefault="008A6920" w:rsidP="002D4A22">
      <w:pPr>
        <w:pStyle w:val="Nidungvnbn"/>
        <w:ind w:firstLine="0"/>
      </w:pPr>
    </w:p>
    <w:p w14:paraId="18D51B44" w14:textId="77777777" w:rsidR="008A6920" w:rsidRDefault="008A6920" w:rsidP="002D4A22">
      <w:pPr>
        <w:pStyle w:val="Nidungvnbn"/>
        <w:ind w:firstLine="0"/>
      </w:pPr>
    </w:p>
    <w:p w14:paraId="5355282C" w14:textId="77777777" w:rsidR="008A6920" w:rsidRDefault="008A6920" w:rsidP="002D4A22">
      <w:pPr>
        <w:pStyle w:val="Nidungvnbn"/>
        <w:ind w:firstLine="0"/>
      </w:pPr>
    </w:p>
    <w:p w14:paraId="7A890CC0" w14:textId="77777777" w:rsidR="008A6920" w:rsidRDefault="008A6920" w:rsidP="002D4A22">
      <w:pPr>
        <w:pStyle w:val="Nidungvnbn"/>
        <w:ind w:firstLine="0"/>
      </w:pPr>
    </w:p>
    <w:p w14:paraId="26A4B02E" w14:textId="1A37D8E8" w:rsidR="008A6920" w:rsidRDefault="008A6920" w:rsidP="008A6920">
      <w:pPr>
        <w:pStyle w:val="Nidungvnbn"/>
        <w:numPr>
          <w:ilvl w:val="0"/>
          <w:numId w:val="18"/>
        </w:numPr>
      </w:pPr>
      <w:r>
        <w:lastRenderedPageBreak/>
        <w:t>Sau khi đọc và xử lí xong, đóng file input1.txt và mở file output1.txt để ghi các bảng và mối quan hệ sau khi chuyển qua mô hình quan hệ bằng thư viện tabulate đã import ban đầu</w:t>
      </w:r>
    </w:p>
    <w:p w14:paraId="4175A9E0" w14:textId="6B88FEBE" w:rsidR="008A6920" w:rsidRDefault="008A6920" w:rsidP="002D4A22">
      <w:pPr>
        <w:pStyle w:val="Nidungvnbn"/>
        <w:ind w:firstLine="0"/>
      </w:pPr>
      <w:r w:rsidRPr="008A6920">
        <w:rPr>
          <w:noProof/>
        </w:rPr>
        <w:drawing>
          <wp:anchor distT="0" distB="0" distL="114300" distR="114300" simplePos="0" relativeHeight="251718144" behindDoc="0" locked="0" layoutInCell="1" allowOverlap="1" wp14:anchorId="4BDEA25E" wp14:editId="0BFA863C">
            <wp:simplePos x="0" y="0"/>
            <wp:positionH relativeFrom="column">
              <wp:posOffset>-3175</wp:posOffset>
            </wp:positionH>
            <wp:positionV relativeFrom="paragraph">
              <wp:posOffset>6985</wp:posOffset>
            </wp:positionV>
            <wp:extent cx="5579745" cy="1745615"/>
            <wp:effectExtent l="0" t="0" r="0" b="0"/>
            <wp:wrapNone/>
            <wp:docPr id="17345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0346" name=""/>
                    <pic:cNvPicPr/>
                  </pic:nvPicPr>
                  <pic:blipFill>
                    <a:blip r:embed="rId67">
                      <a:extLst>
                        <a:ext uri="{28A0092B-C50C-407E-A947-70E740481C1C}">
                          <a14:useLocalDpi xmlns:a14="http://schemas.microsoft.com/office/drawing/2010/main" val="0"/>
                        </a:ext>
                      </a:extLst>
                    </a:blip>
                    <a:stretch>
                      <a:fillRect/>
                    </a:stretch>
                  </pic:blipFill>
                  <pic:spPr>
                    <a:xfrm>
                      <a:off x="0" y="0"/>
                      <a:ext cx="5579745" cy="1745615"/>
                    </a:xfrm>
                    <a:prstGeom prst="rect">
                      <a:avLst/>
                    </a:prstGeom>
                  </pic:spPr>
                </pic:pic>
              </a:graphicData>
            </a:graphic>
          </wp:anchor>
        </w:drawing>
      </w:r>
    </w:p>
    <w:p w14:paraId="721DAD7E" w14:textId="77777777" w:rsidR="008A6920" w:rsidRDefault="008A6920" w:rsidP="002D4A22">
      <w:pPr>
        <w:pStyle w:val="Nidungvnbn"/>
        <w:ind w:firstLine="0"/>
      </w:pPr>
    </w:p>
    <w:p w14:paraId="4386B959" w14:textId="77777777" w:rsidR="008A6920" w:rsidRDefault="008A6920" w:rsidP="002D4A22">
      <w:pPr>
        <w:pStyle w:val="Nidungvnbn"/>
        <w:ind w:firstLine="0"/>
      </w:pPr>
    </w:p>
    <w:p w14:paraId="5791EBFC" w14:textId="77777777" w:rsidR="008A6920" w:rsidRDefault="008A6920" w:rsidP="002D4A22">
      <w:pPr>
        <w:pStyle w:val="Nidungvnbn"/>
        <w:ind w:firstLine="0"/>
      </w:pPr>
    </w:p>
    <w:p w14:paraId="53109A4A" w14:textId="77777777" w:rsidR="008A6920" w:rsidRDefault="008A6920" w:rsidP="002D4A22">
      <w:pPr>
        <w:pStyle w:val="Nidungvnbn"/>
        <w:ind w:firstLine="0"/>
      </w:pPr>
    </w:p>
    <w:p w14:paraId="5FD3E946" w14:textId="77777777" w:rsidR="008A6920" w:rsidRDefault="008A6920" w:rsidP="002D4A22">
      <w:pPr>
        <w:pStyle w:val="Nidungvnbn"/>
        <w:ind w:firstLine="0"/>
      </w:pPr>
    </w:p>
    <w:p w14:paraId="74918A51" w14:textId="77777777" w:rsidR="008A6920" w:rsidRDefault="008A6920" w:rsidP="002D4A22">
      <w:pPr>
        <w:pStyle w:val="Nidungvnbn"/>
        <w:ind w:firstLine="0"/>
      </w:pPr>
    </w:p>
    <w:p w14:paraId="3DE676BC" w14:textId="3F63E6F6" w:rsidR="003E0CC0" w:rsidRDefault="003E0CC0" w:rsidP="003E0CC0">
      <w:pPr>
        <w:pStyle w:val="Heading2"/>
      </w:pPr>
      <w:bookmarkStart w:id="18" w:name="_Toc152592622"/>
      <w:r>
        <w:t xml:space="preserve">2.2 </w:t>
      </w:r>
      <w:r w:rsidR="00943178">
        <w:t>Định dạng file input2.txt và output2.txt</w:t>
      </w:r>
      <w:bookmarkEnd w:id="18"/>
      <w:r w:rsidR="00943178">
        <w:t xml:space="preserve"> </w:t>
      </w:r>
    </w:p>
    <w:p w14:paraId="2F6D0211" w14:textId="08E9774E" w:rsidR="00943178" w:rsidRDefault="00943178" w:rsidP="00943178">
      <w:pPr>
        <w:pStyle w:val="Heading3"/>
      </w:pPr>
      <w:bookmarkStart w:id="19" w:name="_Toc152592623"/>
      <w:r>
        <w:t>2.2.1 Về định dạng của input2.txt</w:t>
      </w:r>
      <w:bookmarkEnd w:id="19"/>
    </w:p>
    <w:p w14:paraId="77189EEF" w14:textId="6382F88A" w:rsidR="009014BA" w:rsidRDefault="009014BA" w:rsidP="009014BA">
      <w:pPr>
        <w:pStyle w:val="Nidungvnbn"/>
        <w:numPr>
          <w:ilvl w:val="0"/>
          <w:numId w:val="18"/>
        </w:numPr>
      </w:pPr>
      <w:r>
        <w:t>Nội dung của input2.txt bao gồm:</w:t>
      </w:r>
    </w:p>
    <w:p w14:paraId="7CE54AAF" w14:textId="23F93BE8" w:rsidR="009014BA" w:rsidRDefault="009014BA" w:rsidP="009014BA">
      <w:pPr>
        <w:pStyle w:val="Nidungvnbn"/>
        <w:numPr>
          <w:ilvl w:val="1"/>
          <w:numId w:val="18"/>
        </w:numPr>
      </w:pPr>
      <w:r>
        <w:t>Các bảng, thuộc tính</w:t>
      </w:r>
    </w:p>
    <w:p w14:paraId="4BD3DB59" w14:textId="7708C238" w:rsidR="009014BA" w:rsidRDefault="009014BA" w:rsidP="009014BA">
      <w:pPr>
        <w:pStyle w:val="Nidungvnbn"/>
        <w:numPr>
          <w:ilvl w:val="1"/>
          <w:numId w:val="18"/>
        </w:numPr>
      </w:pPr>
      <w:r>
        <w:t>Các phụ thuộc hàm</w:t>
      </w:r>
    </w:p>
    <w:p w14:paraId="32DA3EEE" w14:textId="659D3B88" w:rsidR="009014BA" w:rsidRDefault="009014BA" w:rsidP="009014BA">
      <w:pPr>
        <w:pStyle w:val="Nidungvnbn"/>
        <w:numPr>
          <w:ilvl w:val="0"/>
          <w:numId w:val="18"/>
        </w:numPr>
      </w:pPr>
      <w:r>
        <w:t>Các bảng, thuộc tính sẽ được định dạng như sau:</w:t>
      </w:r>
    </w:p>
    <w:p w14:paraId="3E42137E" w14:textId="4DAE5E3A" w:rsidR="009014BA" w:rsidRDefault="009014BA" w:rsidP="009014BA">
      <w:pPr>
        <w:pStyle w:val="Nidungvnbn"/>
        <w:numPr>
          <w:ilvl w:val="1"/>
          <w:numId w:val="18"/>
        </w:numPr>
      </w:pPr>
      <w:r>
        <w:t>Tên_bảng + (thuộc tính 1, thuộc tính 2,.., thuộc tính n)</w:t>
      </w:r>
    </w:p>
    <w:p w14:paraId="441089FC" w14:textId="2A99D346" w:rsidR="009014BA" w:rsidRDefault="009014BA" w:rsidP="009014BA">
      <w:pPr>
        <w:pStyle w:val="Nidungvnbn"/>
        <w:numPr>
          <w:ilvl w:val="1"/>
          <w:numId w:val="18"/>
        </w:numPr>
      </w:pPr>
      <w:r>
        <w:t>Giữa tên bảng và thuộc tính phải có khoảng trắng</w:t>
      </w:r>
    </w:p>
    <w:p w14:paraId="124137F8" w14:textId="3BCC368B" w:rsidR="009014BA" w:rsidRDefault="009014BA" w:rsidP="009014BA">
      <w:pPr>
        <w:pStyle w:val="Nidungvnbn"/>
        <w:numPr>
          <w:ilvl w:val="1"/>
          <w:numId w:val="18"/>
        </w:numPr>
      </w:pPr>
      <w:r>
        <w:t>Thuộc tính được đặt trong dấu “( )” và được phân cách bởi “,”</w:t>
      </w:r>
    </w:p>
    <w:p w14:paraId="1975F299" w14:textId="7D5113A3" w:rsidR="009014BA" w:rsidRDefault="009014BA" w:rsidP="009014BA">
      <w:pPr>
        <w:pStyle w:val="Nidungvnbn"/>
        <w:numPr>
          <w:ilvl w:val="1"/>
          <w:numId w:val="18"/>
        </w:numPr>
      </w:pPr>
      <w:r>
        <w:t>Ví dụ minh họa:</w:t>
      </w:r>
    </w:p>
    <w:p w14:paraId="26C5C4B1" w14:textId="490CB281" w:rsidR="009014BA" w:rsidRDefault="00E86FB4" w:rsidP="00E86FB4">
      <w:pPr>
        <w:pStyle w:val="Nidungvnbn"/>
        <w:ind w:firstLine="0"/>
      </w:pPr>
      <w:r w:rsidRPr="00E86FB4">
        <w:rPr>
          <w:noProof/>
        </w:rPr>
        <w:drawing>
          <wp:anchor distT="0" distB="0" distL="114300" distR="114300" simplePos="0" relativeHeight="251616768" behindDoc="0" locked="0" layoutInCell="1" allowOverlap="1" wp14:anchorId="20C1BFEC" wp14:editId="7B9E63E7">
            <wp:simplePos x="0" y="0"/>
            <wp:positionH relativeFrom="column">
              <wp:posOffset>-3175</wp:posOffset>
            </wp:positionH>
            <wp:positionV relativeFrom="paragraph">
              <wp:posOffset>13335</wp:posOffset>
            </wp:positionV>
            <wp:extent cx="5579745" cy="2092960"/>
            <wp:effectExtent l="0" t="0" r="0" b="0"/>
            <wp:wrapNone/>
            <wp:docPr id="1540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4022" name=""/>
                    <pic:cNvPicPr/>
                  </pic:nvPicPr>
                  <pic:blipFill>
                    <a:blip r:embed="rId68">
                      <a:extLst>
                        <a:ext uri="{28A0092B-C50C-407E-A947-70E740481C1C}">
                          <a14:useLocalDpi xmlns:a14="http://schemas.microsoft.com/office/drawing/2010/main" val="0"/>
                        </a:ext>
                      </a:extLst>
                    </a:blip>
                    <a:stretch>
                      <a:fillRect/>
                    </a:stretch>
                  </pic:blipFill>
                  <pic:spPr>
                    <a:xfrm>
                      <a:off x="0" y="0"/>
                      <a:ext cx="5579745" cy="2092960"/>
                    </a:xfrm>
                    <a:prstGeom prst="rect">
                      <a:avLst/>
                    </a:prstGeom>
                  </pic:spPr>
                </pic:pic>
              </a:graphicData>
            </a:graphic>
          </wp:anchor>
        </w:drawing>
      </w:r>
    </w:p>
    <w:p w14:paraId="45A12390" w14:textId="5B6B93A9" w:rsidR="00E86FB4" w:rsidRDefault="00E86FB4" w:rsidP="00E86FB4">
      <w:pPr>
        <w:pStyle w:val="Nidungvnbn"/>
        <w:ind w:firstLine="0"/>
      </w:pPr>
    </w:p>
    <w:p w14:paraId="527D9841" w14:textId="77777777" w:rsidR="00E86FB4" w:rsidRDefault="00E86FB4" w:rsidP="00E86FB4">
      <w:pPr>
        <w:pStyle w:val="Nidungvnbn"/>
        <w:ind w:firstLine="0"/>
      </w:pPr>
    </w:p>
    <w:p w14:paraId="31A5B16B" w14:textId="77777777" w:rsidR="00E86FB4" w:rsidRDefault="00E86FB4" w:rsidP="00E86FB4">
      <w:pPr>
        <w:pStyle w:val="Nidungvnbn"/>
        <w:ind w:firstLine="0"/>
      </w:pPr>
    </w:p>
    <w:p w14:paraId="1ACC383E" w14:textId="77777777" w:rsidR="00E86FB4" w:rsidRDefault="00E86FB4" w:rsidP="00E86FB4">
      <w:pPr>
        <w:pStyle w:val="Nidungvnbn"/>
        <w:ind w:firstLine="0"/>
      </w:pPr>
    </w:p>
    <w:p w14:paraId="4E59C511" w14:textId="77777777" w:rsidR="00E86FB4" w:rsidRDefault="00E86FB4" w:rsidP="00E86FB4">
      <w:pPr>
        <w:pStyle w:val="Nidungvnbn"/>
        <w:ind w:firstLine="0"/>
      </w:pPr>
    </w:p>
    <w:p w14:paraId="7FBE9A39" w14:textId="77777777" w:rsidR="00E86FB4" w:rsidRDefault="00E86FB4" w:rsidP="00E86FB4">
      <w:pPr>
        <w:pStyle w:val="Nidungvnbn"/>
        <w:ind w:firstLine="0"/>
      </w:pPr>
    </w:p>
    <w:p w14:paraId="0F730169" w14:textId="77777777" w:rsidR="00E86FB4" w:rsidRDefault="00E86FB4" w:rsidP="00E86FB4">
      <w:pPr>
        <w:pStyle w:val="Nidungvnbn"/>
        <w:ind w:firstLine="0"/>
      </w:pPr>
    </w:p>
    <w:p w14:paraId="771B08FD" w14:textId="77777777" w:rsidR="00E86FB4" w:rsidRDefault="00E86FB4" w:rsidP="00E86FB4">
      <w:pPr>
        <w:pStyle w:val="Nidungvnbn"/>
        <w:ind w:firstLine="0"/>
      </w:pPr>
    </w:p>
    <w:p w14:paraId="7A42423C" w14:textId="2374B39F" w:rsidR="00E86FB4" w:rsidRDefault="00E86FB4" w:rsidP="00E86FB4">
      <w:pPr>
        <w:pStyle w:val="Nidungvnbn"/>
        <w:numPr>
          <w:ilvl w:val="0"/>
          <w:numId w:val="19"/>
        </w:numPr>
      </w:pPr>
      <w:r>
        <w:lastRenderedPageBreak/>
        <w:t>Các phụ thuộc sẽ được định dạng như sau:</w:t>
      </w:r>
    </w:p>
    <w:p w14:paraId="131DC88B" w14:textId="3236800C" w:rsidR="00E86FB4" w:rsidRDefault="00E86FB4" w:rsidP="00E86FB4">
      <w:pPr>
        <w:pStyle w:val="Nidungvnbn"/>
        <w:numPr>
          <w:ilvl w:val="1"/>
          <w:numId w:val="19"/>
        </w:numPr>
      </w:pPr>
      <w:r>
        <w:t>Tập_thuộc_tính_X -&gt; Tập_thuộc_tính_Y</w:t>
      </w:r>
    </w:p>
    <w:p w14:paraId="465DB84D" w14:textId="23701F36" w:rsidR="00E86FB4" w:rsidRDefault="00E86FB4" w:rsidP="00E86FB4">
      <w:pPr>
        <w:pStyle w:val="Nidungvnbn"/>
        <w:numPr>
          <w:ilvl w:val="1"/>
          <w:numId w:val="19"/>
        </w:numPr>
      </w:pPr>
      <w:r>
        <w:t>Giữa các phần tử phải có khoảng trắng</w:t>
      </w:r>
    </w:p>
    <w:p w14:paraId="47124DB2" w14:textId="098E39BE" w:rsidR="00E86FB4" w:rsidRDefault="00E86FB4" w:rsidP="00E86FB4">
      <w:pPr>
        <w:pStyle w:val="Nidungvnbn"/>
        <w:numPr>
          <w:ilvl w:val="1"/>
          <w:numId w:val="19"/>
        </w:numPr>
      </w:pPr>
      <w:r>
        <w:t>Các thuộc tính trong tập thuộc tính phải được cách nhau bởi dấu “,”</w:t>
      </w:r>
    </w:p>
    <w:p w14:paraId="02E488FA" w14:textId="4B35925C" w:rsidR="00E86FB4" w:rsidRDefault="00E86FB4" w:rsidP="00E86FB4">
      <w:pPr>
        <w:pStyle w:val="Nidungvnbn"/>
        <w:numPr>
          <w:ilvl w:val="1"/>
          <w:numId w:val="19"/>
        </w:numPr>
      </w:pPr>
      <w:r>
        <w:t>Ví dụ minh họa:</w:t>
      </w:r>
    </w:p>
    <w:p w14:paraId="332A701A" w14:textId="3049DD9B" w:rsidR="00E86FB4" w:rsidRDefault="00E86FB4" w:rsidP="00E86FB4">
      <w:pPr>
        <w:pStyle w:val="Nidungvnbn"/>
        <w:ind w:left="1080" w:firstLine="0"/>
      </w:pPr>
      <w:r w:rsidRPr="00E86FB4">
        <w:rPr>
          <w:noProof/>
        </w:rPr>
        <w:drawing>
          <wp:anchor distT="0" distB="0" distL="114300" distR="114300" simplePos="0" relativeHeight="251622912" behindDoc="0" locked="0" layoutInCell="1" allowOverlap="1" wp14:anchorId="61655C1E" wp14:editId="3E47FC5D">
            <wp:simplePos x="0" y="0"/>
            <wp:positionH relativeFrom="column">
              <wp:posOffset>-3175</wp:posOffset>
            </wp:positionH>
            <wp:positionV relativeFrom="paragraph">
              <wp:posOffset>8890</wp:posOffset>
            </wp:positionV>
            <wp:extent cx="5579745" cy="1945640"/>
            <wp:effectExtent l="0" t="0" r="0" b="0"/>
            <wp:wrapNone/>
            <wp:docPr id="113587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8607" name=""/>
                    <pic:cNvPicPr/>
                  </pic:nvPicPr>
                  <pic:blipFill>
                    <a:blip r:embed="rId69">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anchor>
        </w:drawing>
      </w:r>
    </w:p>
    <w:p w14:paraId="63E51879" w14:textId="7B7ECBE7" w:rsidR="00E86FB4" w:rsidRDefault="00E86FB4" w:rsidP="00E86FB4">
      <w:pPr>
        <w:pStyle w:val="Nidungvnbn"/>
        <w:ind w:firstLine="0"/>
      </w:pPr>
    </w:p>
    <w:p w14:paraId="32366124" w14:textId="77777777" w:rsidR="00E86FB4" w:rsidRDefault="00E86FB4" w:rsidP="00E86FB4">
      <w:pPr>
        <w:pStyle w:val="Nidungvnbn"/>
        <w:ind w:firstLine="0"/>
      </w:pPr>
    </w:p>
    <w:p w14:paraId="0B6866B4" w14:textId="77777777" w:rsidR="00E86FB4" w:rsidRDefault="00E86FB4" w:rsidP="00E86FB4">
      <w:pPr>
        <w:pStyle w:val="Nidungvnbn"/>
        <w:ind w:left="360" w:firstLine="0"/>
      </w:pPr>
    </w:p>
    <w:p w14:paraId="7E7F8727" w14:textId="77777777" w:rsidR="00E86FB4" w:rsidRDefault="00E86FB4" w:rsidP="00E86FB4">
      <w:pPr>
        <w:pStyle w:val="Nidungvnbn"/>
        <w:ind w:left="360" w:firstLine="0"/>
      </w:pPr>
    </w:p>
    <w:p w14:paraId="6EEF23E9" w14:textId="77777777" w:rsidR="00E86FB4" w:rsidRDefault="00E86FB4" w:rsidP="00E86FB4">
      <w:pPr>
        <w:pStyle w:val="Nidungvnbn"/>
        <w:ind w:left="360" w:firstLine="0"/>
      </w:pPr>
    </w:p>
    <w:p w14:paraId="57280A69" w14:textId="77777777" w:rsidR="00E86FB4" w:rsidRDefault="00E86FB4" w:rsidP="00E86FB4">
      <w:pPr>
        <w:pStyle w:val="Nidungvnbn"/>
        <w:ind w:left="360" w:firstLine="0"/>
      </w:pPr>
    </w:p>
    <w:p w14:paraId="40B3FFC6" w14:textId="09CDCC28" w:rsidR="00E86FB4" w:rsidRDefault="00E86FB4" w:rsidP="00E86FB4">
      <w:pPr>
        <w:pStyle w:val="Nidungvnbn"/>
        <w:ind w:left="360" w:firstLine="0"/>
      </w:pPr>
    </w:p>
    <w:p w14:paraId="2AA380C2" w14:textId="185BC0FF" w:rsidR="00E86FB4" w:rsidRDefault="00E86FB4" w:rsidP="00E86FB4">
      <w:pPr>
        <w:pStyle w:val="Nidungvnbn"/>
        <w:numPr>
          <w:ilvl w:val="0"/>
          <w:numId w:val="19"/>
        </w:numPr>
      </w:pPr>
      <w:r>
        <w:t>Hình ảnh tổng quan về file input2.txt</w:t>
      </w:r>
    </w:p>
    <w:p w14:paraId="5FBA2DF0" w14:textId="22F8E898" w:rsidR="00E86FB4" w:rsidRDefault="00E86FB4" w:rsidP="00E86FB4">
      <w:pPr>
        <w:pStyle w:val="Nidungvnbn"/>
        <w:ind w:left="360" w:firstLine="0"/>
      </w:pPr>
      <w:r w:rsidRPr="00E86FB4">
        <w:rPr>
          <w:noProof/>
        </w:rPr>
        <w:drawing>
          <wp:anchor distT="0" distB="0" distL="114300" distR="114300" simplePos="0" relativeHeight="251627008" behindDoc="0" locked="0" layoutInCell="1" allowOverlap="1" wp14:anchorId="398F3405" wp14:editId="152EC6E2">
            <wp:simplePos x="0" y="0"/>
            <wp:positionH relativeFrom="column">
              <wp:posOffset>-3175</wp:posOffset>
            </wp:positionH>
            <wp:positionV relativeFrom="paragraph">
              <wp:posOffset>5715</wp:posOffset>
            </wp:positionV>
            <wp:extent cx="5579745" cy="3107055"/>
            <wp:effectExtent l="0" t="0" r="0" b="0"/>
            <wp:wrapNone/>
            <wp:docPr id="158665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5447" name=""/>
                    <pic:cNvPicPr/>
                  </pic:nvPicPr>
                  <pic:blipFill>
                    <a:blip r:embed="rId70">
                      <a:extLst>
                        <a:ext uri="{28A0092B-C50C-407E-A947-70E740481C1C}">
                          <a14:useLocalDpi xmlns:a14="http://schemas.microsoft.com/office/drawing/2010/main" val="0"/>
                        </a:ext>
                      </a:extLst>
                    </a:blip>
                    <a:stretch>
                      <a:fillRect/>
                    </a:stretch>
                  </pic:blipFill>
                  <pic:spPr>
                    <a:xfrm>
                      <a:off x="0" y="0"/>
                      <a:ext cx="5579745" cy="3107055"/>
                    </a:xfrm>
                    <a:prstGeom prst="rect">
                      <a:avLst/>
                    </a:prstGeom>
                  </pic:spPr>
                </pic:pic>
              </a:graphicData>
            </a:graphic>
          </wp:anchor>
        </w:drawing>
      </w:r>
    </w:p>
    <w:p w14:paraId="44F23F42" w14:textId="38101417" w:rsidR="00E86FB4" w:rsidRDefault="00E86FB4" w:rsidP="00E86FB4">
      <w:pPr>
        <w:pStyle w:val="Nidungvnbn"/>
        <w:ind w:left="360" w:firstLine="0"/>
      </w:pPr>
    </w:p>
    <w:p w14:paraId="4EEB3B52" w14:textId="3B6AB3FA" w:rsidR="00E86FB4" w:rsidRDefault="00E86FB4" w:rsidP="00E86FB4">
      <w:pPr>
        <w:pStyle w:val="Nidungvnbn"/>
        <w:ind w:left="360" w:firstLine="0"/>
      </w:pPr>
    </w:p>
    <w:p w14:paraId="555FB4A9" w14:textId="5A32EE70" w:rsidR="00E86FB4" w:rsidRDefault="00E86FB4" w:rsidP="00E86FB4">
      <w:pPr>
        <w:pStyle w:val="Nidungvnbn"/>
        <w:ind w:left="360" w:firstLine="0"/>
      </w:pPr>
    </w:p>
    <w:p w14:paraId="1D460C82" w14:textId="77777777" w:rsidR="00E86FB4" w:rsidRDefault="00E86FB4" w:rsidP="00E86FB4">
      <w:pPr>
        <w:pStyle w:val="Nidungvnbn"/>
        <w:ind w:left="360" w:firstLine="0"/>
      </w:pPr>
    </w:p>
    <w:p w14:paraId="654E18A1" w14:textId="26338EC5" w:rsidR="00E86FB4" w:rsidRDefault="00E86FB4" w:rsidP="00E86FB4">
      <w:pPr>
        <w:pStyle w:val="Nidungvnbn"/>
        <w:ind w:left="360" w:firstLine="0"/>
      </w:pPr>
    </w:p>
    <w:p w14:paraId="0EC41128" w14:textId="77777777" w:rsidR="00E86FB4" w:rsidRDefault="00E86FB4" w:rsidP="00E86FB4">
      <w:pPr>
        <w:pStyle w:val="Nidungvnbn"/>
        <w:ind w:left="360" w:firstLine="0"/>
      </w:pPr>
    </w:p>
    <w:p w14:paraId="3F7FE685" w14:textId="77777777" w:rsidR="00E86FB4" w:rsidRDefault="00E86FB4" w:rsidP="00E86FB4">
      <w:pPr>
        <w:pStyle w:val="Nidungvnbn"/>
        <w:ind w:left="360" w:firstLine="0"/>
      </w:pPr>
    </w:p>
    <w:p w14:paraId="3478B694" w14:textId="77777777" w:rsidR="00E86FB4" w:rsidRDefault="00E86FB4" w:rsidP="00E86FB4">
      <w:pPr>
        <w:pStyle w:val="Nidungvnbn"/>
        <w:ind w:left="360" w:firstLine="0"/>
      </w:pPr>
    </w:p>
    <w:p w14:paraId="4282DA35" w14:textId="77777777" w:rsidR="00E86FB4" w:rsidRDefault="00E86FB4" w:rsidP="00E86FB4">
      <w:pPr>
        <w:pStyle w:val="Nidungvnbn"/>
        <w:ind w:left="360" w:firstLine="0"/>
      </w:pPr>
    </w:p>
    <w:p w14:paraId="02F641CE" w14:textId="77777777" w:rsidR="00E86FB4" w:rsidRDefault="00E86FB4" w:rsidP="00E86FB4">
      <w:pPr>
        <w:pStyle w:val="Nidungvnbn"/>
        <w:ind w:left="360" w:firstLine="0"/>
      </w:pPr>
    </w:p>
    <w:p w14:paraId="141C88A7" w14:textId="77777777" w:rsidR="00E86FB4" w:rsidRDefault="00E86FB4" w:rsidP="00E86FB4">
      <w:pPr>
        <w:pStyle w:val="Nidungvnbn"/>
        <w:ind w:left="360" w:firstLine="0"/>
      </w:pPr>
    </w:p>
    <w:p w14:paraId="62BEE7CB" w14:textId="77777777" w:rsidR="00E86FB4" w:rsidRDefault="00E86FB4" w:rsidP="00E86FB4">
      <w:pPr>
        <w:pStyle w:val="Nidungvnbn"/>
        <w:ind w:left="360" w:firstLine="0"/>
      </w:pPr>
    </w:p>
    <w:p w14:paraId="3C64642B" w14:textId="77777777" w:rsidR="00E86FB4" w:rsidRDefault="00E86FB4" w:rsidP="00E86FB4">
      <w:pPr>
        <w:pStyle w:val="Nidungvnbn"/>
        <w:ind w:left="360" w:firstLine="0"/>
      </w:pPr>
    </w:p>
    <w:p w14:paraId="65C8224E" w14:textId="77777777" w:rsidR="00E86FB4" w:rsidRPr="009014BA" w:rsidRDefault="00E86FB4" w:rsidP="00E86FB4">
      <w:pPr>
        <w:pStyle w:val="Nidungvnbn"/>
        <w:ind w:firstLine="0"/>
      </w:pPr>
    </w:p>
    <w:p w14:paraId="7B4A36E1" w14:textId="7514877E" w:rsidR="00943178" w:rsidRDefault="00943178" w:rsidP="00943178">
      <w:pPr>
        <w:pStyle w:val="Heading3"/>
      </w:pPr>
      <w:bookmarkStart w:id="20" w:name="_Toc152592624"/>
      <w:r>
        <w:lastRenderedPageBreak/>
        <w:t>2.2.2 Về định dạng của output2.txt</w:t>
      </w:r>
      <w:bookmarkEnd w:id="20"/>
    </w:p>
    <w:p w14:paraId="393D11F2" w14:textId="1E3401DB" w:rsidR="00E86FB4" w:rsidRDefault="00E86FB4" w:rsidP="00E86FB4">
      <w:pPr>
        <w:pStyle w:val="Nidungvnbn"/>
        <w:numPr>
          <w:ilvl w:val="0"/>
          <w:numId w:val="19"/>
        </w:numPr>
      </w:pPr>
      <w:r>
        <w:t>Nội dung của file output2.txt bao gồm:</w:t>
      </w:r>
    </w:p>
    <w:p w14:paraId="0B3963F7" w14:textId="45A9F71F" w:rsidR="003018D4" w:rsidRDefault="003018D4" w:rsidP="003018D4">
      <w:pPr>
        <w:pStyle w:val="Nidungvnbn"/>
        <w:numPr>
          <w:ilvl w:val="1"/>
          <w:numId w:val="19"/>
        </w:numPr>
      </w:pPr>
      <w:r>
        <w:t>Bao đóng của thuộc tính X (X do người dùng truyền vào)</w:t>
      </w:r>
    </w:p>
    <w:p w14:paraId="244E8EBA" w14:textId="255C8D57" w:rsidR="003018D4" w:rsidRDefault="003018D4" w:rsidP="003018D4">
      <w:pPr>
        <w:pStyle w:val="Nidungvnbn"/>
        <w:numPr>
          <w:ilvl w:val="1"/>
          <w:numId w:val="19"/>
        </w:numPr>
      </w:pPr>
      <w:r>
        <w:t>Các khóa của lược đồ quan hệ</w:t>
      </w:r>
    </w:p>
    <w:p w14:paraId="769D732B" w14:textId="07FF07CE" w:rsidR="003018D4" w:rsidRDefault="003018D4" w:rsidP="003018D4">
      <w:pPr>
        <w:pStyle w:val="Nidungvnbn"/>
        <w:numPr>
          <w:ilvl w:val="0"/>
          <w:numId w:val="19"/>
        </w:numPr>
      </w:pPr>
      <w:r>
        <w:t>Tập thuộc tính X phải được cách nhau bởi dấu “,”</w:t>
      </w:r>
    </w:p>
    <w:p w14:paraId="7D3C89D5" w14:textId="16598338" w:rsidR="003018D4" w:rsidRDefault="003018D4" w:rsidP="003018D4">
      <w:pPr>
        <w:pStyle w:val="Nidungvnbn"/>
        <w:numPr>
          <w:ilvl w:val="0"/>
          <w:numId w:val="19"/>
        </w:numPr>
      </w:pPr>
      <w:r>
        <w:t>X sẽ được truyền vào bằng cách biên dịch file code 52200226_Part2.py bằng lệnh “py 52200226_Part2.py” và nhập thuộc tính X từ bàn phím</w:t>
      </w:r>
    </w:p>
    <w:p w14:paraId="0AFEDB40" w14:textId="0EB03BFF" w:rsidR="003018D4" w:rsidRDefault="003018D4" w:rsidP="003018D4">
      <w:pPr>
        <w:pStyle w:val="Nidungvnbn"/>
        <w:numPr>
          <w:ilvl w:val="0"/>
          <w:numId w:val="19"/>
        </w:numPr>
      </w:pPr>
      <w:r>
        <w:t>Ví dụ minh họa truyền tập thuộc tính X:</w:t>
      </w:r>
    </w:p>
    <w:p w14:paraId="396ADE76" w14:textId="19FA61CF" w:rsidR="003018D4" w:rsidRDefault="003018D4" w:rsidP="003018D4">
      <w:pPr>
        <w:pStyle w:val="Nidungvnbn"/>
      </w:pPr>
      <w:r w:rsidRPr="003018D4">
        <w:rPr>
          <w:noProof/>
        </w:rPr>
        <w:drawing>
          <wp:anchor distT="0" distB="0" distL="114300" distR="114300" simplePos="0" relativeHeight="251728384" behindDoc="0" locked="0" layoutInCell="1" allowOverlap="1" wp14:anchorId="16607730" wp14:editId="752491DE">
            <wp:simplePos x="0" y="0"/>
            <wp:positionH relativeFrom="column">
              <wp:posOffset>-3175</wp:posOffset>
            </wp:positionH>
            <wp:positionV relativeFrom="paragraph">
              <wp:posOffset>11430</wp:posOffset>
            </wp:positionV>
            <wp:extent cx="5579745" cy="477520"/>
            <wp:effectExtent l="0" t="0" r="0" b="0"/>
            <wp:wrapNone/>
            <wp:docPr id="205607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7582"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477520"/>
                    </a:xfrm>
                    <a:prstGeom prst="rect">
                      <a:avLst/>
                    </a:prstGeom>
                  </pic:spPr>
                </pic:pic>
              </a:graphicData>
            </a:graphic>
          </wp:anchor>
        </w:drawing>
      </w:r>
    </w:p>
    <w:p w14:paraId="614D9C04" w14:textId="77777777" w:rsidR="003018D4" w:rsidRDefault="003018D4" w:rsidP="003018D4">
      <w:pPr>
        <w:pStyle w:val="Nidungvnbn"/>
        <w:ind w:firstLine="0"/>
      </w:pPr>
    </w:p>
    <w:p w14:paraId="127FE455" w14:textId="70A3178F" w:rsidR="003018D4" w:rsidRDefault="003018D4" w:rsidP="003018D4">
      <w:pPr>
        <w:pStyle w:val="Nidungvnbn"/>
        <w:numPr>
          <w:ilvl w:val="0"/>
          <w:numId w:val="19"/>
        </w:numPr>
      </w:pPr>
      <w:r>
        <w:t>Bao đóng và khóa sẽ được in ra dưới dạng lưới</w:t>
      </w:r>
    </w:p>
    <w:p w14:paraId="7F177EF5" w14:textId="67BD8992" w:rsidR="003018D4" w:rsidRDefault="003018D4" w:rsidP="003018D4">
      <w:pPr>
        <w:pStyle w:val="Nidungvnbn"/>
        <w:numPr>
          <w:ilvl w:val="0"/>
          <w:numId w:val="19"/>
        </w:numPr>
      </w:pPr>
      <w:r>
        <w:t>Hình ảnh tổng quan về file output2.txt</w:t>
      </w:r>
    </w:p>
    <w:p w14:paraId="6FDBA240" w14:textId="635FE07E" w:rsidR="00E86FB4" w:rsidRDefault="00E86FB4" w:rsidP="00E86FB4"/>
    <w:p w14:paraId="60593FE1" w14:textId="4C37EC39" w:rsidR="003018D4" w:rsidRDefault="003018D4" w:rsidP="00E86FB4">
      <w:r w:rsidRPr="003018D4">
        <w:rPr>
          <w:noProof/>
        </w:rPr>
        <w:drawing>
          <wp:anchor distT="0" distB="0" distL="114300" distR="114300" simplePos="0" relativeHeight="251671040" behindDoc="0" locked="0" layoutInCell="1" allowOverlap="1" wp14:anchorId="373E4922" wp14:editId="0DC40FF1">
            <wp:simplePos x="0" y="0"/>
            <wp:positionH relativeFrom="column">
              <wp:posOffset>-3175</wp:posOffset>
            </wp:positionH>
            <wp:positionV relativeFrom="paragraph">
              <wp:posOffset>8255</wp:posOffset>
            </wp:positionV>
            <wp:extent cx="5579745" cy="3514090"/>
            <wp:effectExtent l="0" t="0" r="0" b="0"/>
            <wp:wrapNone/>
            <wp:docPr id="110491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9476" name=""/>
                    <pic:cNvPicPr/>
                  </pic:nvPicPr>
                  <pic:blipFill>
                    <a:blip r:embed="rId72">
                      <a:extLst>
                        <a:ext uri="{28A0092B-C50C-407E-A947-70E740481C1C}">
                          <a14:useLocalDpi xmlns:a14="http://schemas.microsoft.com/office/drawing/2010/main" val="0"/>
                        </a:ext>
                      </a:extLst>
                    </a:blip>
                    <a:stretch>
                      <a:fillRect/>
                    </a:stretch>
                  </pic:blipFill>
                  <pic:spPr>
                    <a:xfrm>
                      <a:off x="0" y="0"/>
                      <a:ext cx="5579745" cy="3514090"/>
                    </a:xfrm>
                    <a:prstGeom prst="rect">
                      <a:avLst/>
                    </a:prstGeom>
                  </pic:spPr>
                </pic:pic>
              </a:graphicData>
            </a:graphic>
          </wp:anchor>
        </w:drawing>
      </w:r>
    </w:p>
    <w:p w14:paraId="6F06A4FD" w14:textId="4ED06FCE" w:rsidR="003018D4" w:rsidRDefault="003018D4" w:rsidP="00E86FB4"/>
    <w:p w14:paraId="766F6021" w14:textId="1823356A" w:rsidR="003018D4" w:rsidRDefault="003018D4" w:rsidP="00E86FB4"/>
    <w:p w14:paraId="715EB8FA" w14:textId="77777777" w:rsidR="003018D4" w:rsidRDefault="003018D4" w:rsidP="00E86FB4"/>
    <w:p w14:paraId="316EDFEF" w14:textId="77777777" w:rsidR="003018D4" w:rsidRDefault="003018D4" w:rsidP="00E86FB4"/>
    <w:p w14:paraId="3DDD65AB" w14:textId="77777777" w:rsidR="003018D4" w:rsidRDefault="003018D4" w:rsidP="00E86FB4"/>
    <w:p w14:paraId="0D33EBD0" w14:textId="77777777" w:rsidR="003018D4" w:rsidRDefault="003018D4" w:rsidP="00E86FB4"/>
    <w:p w14:paraId="05A8484F" w14:textId="77777777" w:rsidR="003018D4" w:rsidRDefault="003018D4" w:rsidP="00E86FB4"/>
    <w:p w14:paraId="7B0A9950" w14:textId="77777777" w:rsidR="003018D4" w:rsidRDefault="003018D4" w:rsidP="00E86FB4"/>
    <w:p w14:paraId="3DE90D7C" w14:textId="77777777" w:rsidR="003018D4" w:rsidRDefault="003018D4" w:rsidP="00E86FB4"/>
    <w:p w14:paraId="7DAD1F31" w14:textId="77777777" w:rsidR="003018D4" w:rsidRDefault="003018D4" w:rsidP="00E86FB4"/>
    <w:p w14:paraId="167C0E14" w14:textId="77777777" w:rsidR="003018D4" w:rsidRDefault="003018D4" w:rsidP="00E86FB4"/>
    <w:p w14:paraId="7A970F16" w14:textId="77777777" w:rsidR="003018D4" w:rsidRDefault="003018D4" w:rsidP="00E86FB4"/>
    <w:p w14:paraId="4FC557A4" w14:textId="77777777" w:rsidR="003018D4" w:rsidRDefault="003018D4" w:rsidP="00E86FB4"/>
    <w:p w14:paraId="403577E2" w14:textId="77777777" w:rsidR="003018D4" w:rsidRDefault="003018D4" w:rsidP="00E86FB4"/>
    <w:p w14:paraId="14824C3D" w14:textId="77777777" w:rsidR="003018D4" w:rsidRDefault="003018D4" w:rsidP="00E86FB4"/>
    <w:p w14:paraId="518D1AA0" w14:textId="77777777" w:rsidR="003018D4" w:rsidRDefault="003018D4" w:rsidP="00E86FB4"/>
    <w:p w14:paraId="37351E35" w14:textId="77777777" w:rsidR="003018D4" w:rsidRDefault="003018D4" w:rsidP="00E86FB4"/>
    <w:p w14:paraId="78530621" w14:textId="77777777" w:rsidR="003018D4" w:rsidRDefault="003018D4" w:rsidP="00E86FB4"/>
    <w:p w14:paraId="5A7BBA07" w14:textId="77777777" w:rsidR="003018D4" w:rsidRDefault="003018D4" w:rsidP="00E86FB4"/>
    <w:p w14:paraId="2A5E26C8" w14:textId="77777777" w:rsidR="003018D4" w:rsidRDefault="003018D4" w:rsidP="00E86FB4"/>
    <w:p w14:paraId="72AEF282" w14:textId="77777777" w:rsidR="003018D4" w:rsidRDefault="003018D4" w:rsidP="00E86FB4"/>
    <w:p w14:paraId="075D9F4D" w14:textId="77777777" w:rsidR="003018D4" w:rsidRDefault="003018D4" w:rsidP="00E86FB4"/>
    <w:p w14:paraId="17789737" w14:textId="77777777" w:rsidR="003018D4" w:rsidRDefault="003018D4" w:rsidP="00E86FB4"/>
    <w:p w14:paraId="2C644DC5" w14:textId="77777777" w:rsidR="003018D4" w:rsidRDefault="003018D4" w:rsidP="00E86FB4"/>
    <w:p w14:paraId="23F76A68" w14:textId="77777777" w:rsidR="00E86FB4" w:rsidRPr="00E86FB4" w:rsidRDefault="00E86FB4" w:rsidP="00E86FB4"/>
    <w:p w14:paraId="45D4CD8C" w14:textId="5D8733DB" w:rsidR="00943178" w:rsidRDefault="00943178" w:rsidP="00943178">
      <w:pPr>
        <w:pStyle w:val="Heading3"/>
      </w:pPr>
      <w:bookmarkStart w:id="21" w:name="_Toc152592625"/>
      <w:r>
        <w:lastRenderedPageBreak/>
        <w:t>2.2.3 Về phần cài dặt Python</w:t>
      </w:r>
      <w:bookmarkEnd w:id="21"/>
    </w:p>
    <w:p w14:paraId="42EB4089" w14:textId="39812F60" w:rsidR="003018D4" w:rsidRDefault="007F4A7D" w:rsidP="00557E9E">
      <w:pPr>
        <w:pStyle w:val="Nidungvnbn"/>
        <w:numPr>
          <w:ilvl w:val="0"/>
          <w:numId w:val="22"/>
        </w:numPr>
      </w:pPr>
      <w:r>
        <w:t>Import thư viện tabulate để ghi dữ liệu vào file dưới dạng lưới, thư viện itertools để lấy ra các thuộc tính con của tập thuộc tính X</w:t>
      </w:r>
    </w:p>
    <w:p w14:paraId="14B18131" w14:textId="7EFB84BD" w:rsidR="007F4A7D" w:rsidRDefault="007F4A7D" w:rsidP="00557E9E">
      <w:pPr>
        <w:pStyle w:val="Nidungvnbn"/>
        <w:numPr>
          <w:ilvl w:val="0"/>
          <w:numId w:val="22"/>
        </w:numPr>
      </w:pPr>
      <w:r>
        <w:t>Thực hiện mở file input2.txt</w:t>
      </w:r>
    </w:p>
    <w:p w14:paraId="048CB66C" w14:textId="35F60650" w:rsidR="007F4A7D" w:rsidRDefault="007F4A7D" w:rsidP="007F4A7D">
      <w:pPr>
        <w:pStyle w:val="Nidungvnbn"/>
        <w:ind w:firstLine="0"/>
      </w:pPr>
      <w:r w:rsidRPr="007F4A7D">
        <w:rPr>
          <w:noProof/>
        </w:rPr>
        <w:drawing>
          <wp:anchor distT="0" distB="0" distL="114300" distR="114300" simplePos="0" relativeHeight="251656192" behindDoc="0" locked="0" layoutInCell="1" allowOverlap="1" wp14:anchorId="6C77ACAE" wp14:editId="021F5B92">
            <wp:simplePos x="0" y="0"/>
            <wp:positionH relativeFrom="column">
              <wp:posOffset>-3175</wp:posOffset>
            </wp:positionH>
            <wp:positionV relativeFrom="paragraph">
              <wp:posOffset>12065</wp:posOffset>
            </wp:positionV>
            <wp:extent cx="5579745" cy="1528445"/>
            <wp:effectExtent l="0" t="0" r="0" b="0"/>
            <wp:wrapNone/>
            <wp:docPr id="18596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376"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528445"/>
                    </a:xfrm>
                    <a:prstGeom prst="rect">
                      <a:avLst/>
                    </a:prstGeom>
                  </pic:spPr>
                </pic:pic>
              </a:graphicData>
            </a:graphic>
            <wp14:sizeRelH relativeFrom="margin">
              <wp14:pctWidth>0</wp14:pctWidth>
            </wp14:sizeRelH>
            <wp14:sizeRelV relativeFrom="margin">
              <wp14:pctHeight>0</wp14:pctHeight>
            </wp14:sizeRelV>
          </wp:anchor>
        </w:drawing>
      </w:r>
    </w:p>
    <w:p w14:paraId="68B9FA35" w14:textId="79EA8B7C" w:rsidR="007F4A7D" w:rsidRDefault="007F4A7D" w:rsidP="007F4A7D">
      <w:pPr>
        <w:pStyle w:val="Nidungvnbn"/>
        <w:ind w:firstLine="0"/>
      </w:pPr>
    </w:p>
    <w:p w14:paraId="60FD4080" w14:textId="5FB16B73" w:rsidR="007F4A7D" w:rsidRDefault="007F4A7D" w:rsidP="007F4A7D">
      <w:pPr>
        <w:pStyle w:val="Nidungvnbn"/>
        <w:ind w:firstLine="0"/>
      </w:pPr>
    </w:p>
    <w:p w14:paraId="1703D7C5" w14:textId="77777777" w:rsidR="007F4A7D" w:rsidRDefault="007F4A7D" w:rsidP="007F4A7D">
      <w:pPr>
        <w:pStyle w:val="Nidungvnbn"/>
        <w:ind w:firstLine="0"/>
      </w:pPr>
    </w:p>
    <w:p w14:paraId="11125F38" w14:textId="77777777" w:rsidR="007F4A7D" w:rsidRDefault="007F4A7D" w:rsidP="007F4A7D">
      <w:pPr>
        <w:pStyle w:val="Nidungvnbn"/>
        <w:ind w:firstLine="0"/>
      </w:pPr>
    </w:p>
    <w:p w14:paraId="6DDA646C" w14:textId="77777777" w:rsidR="007F4A7D" w:rsidRDefault="007F4A7D" w:rsidP="007F4A7D">
      <w:pPr>
        <w:pStyle w:val="Nidungvnbn"/>
        <w:ind w:firstLine="0"/>
      </w:pPr>
    </w:p>
    <w:p w14:paraId="091B0110" w14:textId="2D5AC956" w:rsidR="007F4A7D" w:rsidRDefault="007F4A7D" w:rsidP="007F4A7D">
      <w:pPr>
        <w:pStyle w:val="Nidungvnbn"/>
        <w:numPr>
          <w:ilvl w:val="0"/>
          <w:numId w:val="23"/>
        </w:numPr>
      </w:pPr>
      <w:r>
        <w:t>Biến RDB để lưu trữ lược đồ cơ sở dữ liệu</w:t>
      </w:r>
    </w:p>
    <w:p w14:paraId="5A3C49D1" w14:textId="339D1E4F" w:rsidR="007F4A7D" w:rsidRDefault="007F4A7D" w:rsidP="007F4A7D">
      <w:pPr>
        <w:pStyle w:val="Nidungvnbn"/>
        <w:numPr>
          <w:ilvl w:val="0"/>
          <w:numId w:val="23"/>
        </w:numPr>
      </w:pPr>
      <w:r>
        <w:t>Biến FD để lưu trữ các phụ thuộc hàm</w:t>
      </w:r>
    </w:p>
    <w:p w14:paraId="05265906" w14:textId="7A7B37DB" w:rsidR="007F4A7D" w:rsidRDefault="007F4A7D" w:rsidP="007F4A7D">
      <w:pPr>
        <w:pStyle w:val="Nidungvnbn"/>
        <w:numPr>
          <w:ilvl w:val="0"/>
          <w:numId w:val="23"/>
        </w:numPr>
      </w:pPr>
      <w:r>
        <w:t>Biến key_dic để lưu trữ khóa của lược đồ quan hệ</w:t>
      </w:r>
    </w:p>
    <w:p w14:paraId="72176A22" w14:textId="2B588541" w:rsidR="007F4A7D" w:rsidRDefault="007F4A7D" w:rsidP="007F4A7D">
      <w:pPr>
        <w:pStyle w:val="Nidungvnbn"/>
        <w:numPr>
          <w:ilvl w:val="0"/>
          <w:numId w:val="23"/>
        </w:numPr>
      </w:pPr>
      <w:r>
        <w:t xml:space="preserve">Thực hiện đọc từng dòng tương ứng, tách chuỗi và lưu vào các biến tương ứng đã khai báo trước đó </w:t>
      </w:r>
    </w:p>
    <w:p w14:paraId="6B6D3A15" w14:textId="3481B9D3" w:rsidR="007F4A7D" w:rsidRDefault="007F4A7D" w:rsidP="007F4A7D">
      <w:pPr>
        <w:pStyle w:val="Nidungvnbn"/>
        <w:ind w:firstLine="0"/>
      </w:pPr>
      <w:r w:rsidRPr="007F4A7D">
        <w:rPr>
          <w:noProof/>
        </w:rPr>
        <w:drawing>
          <wp:anchor distT="0" distB="0" distL="114300" distR="114300" simplePos="0" relativeHeight="251659264" behindDoc="0" locked="0" layoutInCell="1" allowOverlap="1" wp14:anchorId="110DD6B7" wp14:editId="2127B968">
            <wp:simplePos x="0" y="0"/>
            <wp:positionH relativeFrom="column">
              <wp:posOffset>-3175</wp:posOffset>
            </wp:positionH>
            <wp:positionV relativeFrom="paragraph">
              <wp:posOffset>13970</wp:posOffset>
            </wp:positionV>
            <wp:extent cx="5579745" cy="3084830"/>
            <wp:effectExtent l="0" t="0" r="0" b="0"/>
            <wp:wrapNone/>
            <wp:docPr id="28102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2763"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84830"/>
                    </a:xfrm>
                    <a:prstGeom prst="rect">
                      <a:avLst/>
                    </a:prstGeom>
                  </pic:spPr>
                </pic:pic>
              </a:graphicData>
            </a:graphic>
          </wp:anchor>
        </w:drawing>
      </w:r>
    </w:p>
    <w:p w14:paraId="1872F440" w14:textId="293B2DC4" w:rsidR="007F4A7D" w:rsidRDefault="007F4A7D" w:rsidP="007F4A7D">
      <w:pPr>
        <w:pStyle w:val="Nidungvnbn"/>
        <w:ind w:firstLine="0"/>
      </w:pPr>
    </w:p>
    <w:p w14:paraId="5D558ABC" w14:textId="1C02DA69" w:rsidR="007F4A7D" w:rsidRDefault="007F4A7D" w:rsidP="007F4A7D">
      <w:pPr>
        <w:pStyle w:val="Nidungvnbn"/>
        <w:ind w:firstLine="0"/>
      </w:pPr>
    </w:p>
    <w:p w14:paraId="02E71D47" w14:textId="77777777" w:rsidR="007F4A7D" w:rsidRDefault="007F4A7D" w:rsidP="007F4A7D">
      <w:pPr>
        <w:pStyle w:val="Nidungvnbn"/>
        <w:ind w:firstLine="0"/>
      </w:pPr>
    </w:p>
    <w:p w14:paraId="75E17726" w14:textId="77777777" w:rsidR="007F4A7D" w:rsidRDefault="007F4A7D" w:rsidP="007F4A7D">
      <w:pPr>
        <w:pStyle w:val="Nidungvnbn"/>
        <w:ind w:firstLine="0"/>
      </w:pPr>
    </w:p>
    <w:p w14:paraId="030878C5" w14:textId="77777777" w:rsidR="007F4A7D" w:rsidRDefault="007F4A7D" w:rsidP="007F4A7D">
      <w:pPr>
        <w:pStyle w:val="Nidungvnbn"/>
        <w:ind w:firstLine="0"/>
      </w:pPr>
    </w:p>
    <w:p w14:paraId="6980B481" w14:textId="77777777" w:rsidR="007F4A7D" w:rsidRDefault="007F4A7D" w:rsidP="007F4A7D">
      <w:pPr>
        <w:pStyle w:val="Nidungvnbn"/>
        <w:ind w:firstLine="0"/>
      </w:pPr>
    </w:p>
    <w:p w14:paraId="4A155C27" w14:textId="77777777" w:rsidR="007F4A7D" w:rsidRDefault="007F4A7D" w:rsidP="007F4A7D">
      <w:pPr>
        <w:pStyle w:val="Nidungvnbn"/>
        <w:ind w:firstLine="0"/>
      </w:pPr>
    </w:p>
    <w:p w14:paraId="4ACCC635" w14:textId="77777777" w:rsidR="007F4A7D" w:rsidRDefault="007F4A7D" w:rsidP="007F4A7D">
      <w:pPr>
        <w:pStyle w:val="Nidungvnbn"/>
        <w:ind w:firstLine="0"/>
      </w:pPr>
    </w:p>
    <w:p w14:paraId="17677067" w14:textId="77777777" w:rsidR="007F4A7D" w:rsidRDefault="007F4A7D" w:rsidP="007F4A7D">
      <w:pPr>
        <w:pStyle w:val="Nidungvnbn"/>
        <w:ind w:firstLine="0"/>
      </w:pPr>
    </w:p>
    <w:p w14:paraId="774B8C6A" w14:textId="77777777" w:rsidR="007F4A7D" w:rsidRDefault="007F4A7D" w:rsidP="007F4A7D">
      <w:pPr>
        <w:pStyle w:val="Nidungvnbn"/>
        <w:ind w:firstLine="0"/>
      </w:pPr>
    </w:p>
    <w:p w14:paraId="1ED737C2" w14:textId="77777777" w:rsidR="007F4A7D" w:rsidRDefault="007F4A7D" w:rsidP="007F4A7D">
      <w:pPr>
        <w:pStyle w:val="Nidungvnbn"/>
        <w:ind w:firstLine="0"/>
      </w:pPr>
    </w:p>
    <w:p w14:paraId="53365F86" w14:textId="77777777" w:rsidR="007F4A7D" w:rsidRDefault="007F4A7D" w:rsidP="007F4A7D">
      <w:pPr>
        <w:pStyle w:val="Nidungvnbn"/>
        <w:ind w:firstLine="0"/>
      </w:pPr>
    </w:p>
    <w:p w14:paraId="34C5E6E9" w14:textId="77777777" w:rsidR="007F4A7D" w:rsidRDefault="007F4A7D" w:rsidP="007F4A7D">
      <w:pPr>
        <w:pStyle w:val="Nidungvnbn"/>
        <w:ind w:firstLine="0"/>
      </w:pPr>
    </w:p>
    <w:p w14:paraId="065DDEAD" w14:textId="098E8420" w:rsidR="007F4A7D" w:rsidRDefault="007F4A7D" w:rsidP="007F4A7D">
      <w:pPr>
        <w:pStyle w:val="Nidungvnbn"/>
        <w:numPr>
          <w:ilvl w:val="0"/>
          <w:numId w:val="24"/>
        </w:numPr>
      </w:pPr>
      <w:r>
        <w:lastRenderedPageBreak/>
        <w:t>Thực hiện hàm tìm bao đóng của tập thuộc tính X</w:t>
      </w:r>
    </w:p>
    <w:p w14:paraId="2EAF73D6" w14:textId="07FD6C77" w:rsidR="007F4A7D" w:rsidRDefault="007F4A7D" w:rsidP="007F4A7D">
      <w:pPr>
        <w:pStyle w:val="Nidungvnbn"/>
        <w:numPr>
          <w:ilvl w:val="0"/>
          <w:numId w:val="24"/>
        </w:numPr>
      </w:pPr>
      <w:r>
        <w:t>Kiểm tra vế trái của các phụ thuộc hàm xem có vế trái nào nằm trong X</w:t>
      </w:r>
    </w:p>
    <w:p w14:paraId="6F397007" w14:textId="74636F81" w:rsidR="007F4A7D" w:rsidRDefault="007F4A7D" w:rsidP="007F4A7D">
      <w:pPr>
        <w:pStyle w:val="Nidungvnbn"/>
        <w:numPr>
          <w:ilvl w:val="0"/>
          <w:numId w:val="24"/>
        </w:numPr>
      </w:pPr>
      <w:r>
        <w:t>Nếu có thì thêm vào X, và đánh dấu vế trái đó vào biến track để biết vế trái đó đã được duyệt qua rồi</w:t>
      </w:r>
    </w:p>
    <w:p w14:paraId="674631F0" w14:textId="4B34A840" w:rsidR="007F4A7D" w:rsidRDefault="007F4A7D" w:rsidP="007F4A7D">
      <w:pPr>
        <w:pStyle w:val="Nidungvnbn"/>
        <w:numPr>
          <w:ilvl w:val="0"/>
          <w:numId w:val="24"/>
        </w:numPr>
      </w:pPr>
      <w:r>
        <w:t>Ngược lại, không có thuộc tính nào nằm trong X hoặc sau khi kiểm tra hết các phụ thuộc hàm mà X không thay đổi thì dừng thuật toán</w:t>
      </w:r>
    </w:p>
    <w:p w14:paraId="5C43BF03" w14:textId="3E276DC6" w:rsidR="007F4A7D" w:rsidRDefault="00503C33" w:rsidP="007F4A7D">
      <w:pPr>
        <w:pStyle w:val="Nidungvnbn"/>
      </w:pPr>
      <w:r w:rsidRPr="007F4A7D">
        <w:rPr>
          <w:noProof/>
        </w:rPr>
        <w:drawing>
          <wp:anchor distT="0" distB="0" distL="114300" distR="114300" simplePos="0" relativeHeight="251675136" behindDoc="0" locked="0" layoutInCell="1" allowOverlap="1" wp14:anchorId="28E5C135" wp14:editId="35A437BD">
            <wp:simplePos x="0" y="0"/>
            <wp:positionH relativeFrom="column">
              <wp:posOffset>-3175</wp:posOffset>
            </wp:positionH>
            <wp:positionV relativeFrom="paragraph">
              <wp:posOffset>12700</wp:posOffset>
            </wp:positionV>
            <wp:extent cx="5579745" cy="4639945"/>
            <wp:effectExtent l="0" t="0" r="0" b="0"/>
            <wp:wrapNone/>
            <wp:docPr id="20320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1899" name=""/>
                    <pic:cNvPicPr/>
                  </pic:nvPicPr>
                  <pic:blipFill>
                    <a:blip r:embed="rId75">
                      <a:extLst>
                        <a:ext uri="{28A0092B-C50C-407E-A947-70E740481C1C}">
                          <a14:useLocalDpi xmlns:a14="http://schemas.microsoft.com/office/drawing/2010/main" val="0"/>
                        </a:ext>
                      </a:extLst>
                    </a:blip>
                    <a:stretch>
                      <a:fillRect/>
                    </a:stretch>
                  </pic:blipFill>
                  <pic:spPr>
                    <a:xfrm>
                      <a:off x="0" y="0"/>
                      <a:ext cx="5579745" cy="4639945"/>
                    </a:xfrm>
                    <a:prstGeom prst="rect">
                      <a:avLst/>
                    </a:prstGeom>
                  </pic:spPr>
                </pic:pic>
              </a:graphicData>
            </a:graphic>
          </wp:anchor>
        </w:drawing>
      </w:r>
    </w:p>
    <w:p w14:paraId="5E8F6E7C" w14:textId="757FC208" w:rsidR="007F4A7D" w:rsidRDefault="007F4A7D" w:rsidP="007F4A7D">
      <w:pPr>
        <w:pStyle w:val="Nidungvnbn"/>
      </w:pPr>
    </w:p>
    <w:p w14:paraId="18E37C20" w14:textId="77777777" w:rsidR="007F4A7D" w:rsidRDefault="007F4A7D" w:rsidP="007F4A7D">
      <w:pPr>
        <w:pStyle w:val="Nidungvnbn"/>
      </w:pPr>
    </w:p>
    <w:p w14:paraId="06B9047F" w14:textId="77777777" w:rsidR="007F4A7D" w:rsidRDefault="007F4A7D" w:rsidP="007F4A7D">
      <w:pPr>
        <w:pStyle w:val="Nidungvnbn"/>
      </w:pPr>
    </w:p>
    <w:p w14:paraId="083AB97A" w14:textId="77777777" w:rsidR="007F4A7D" w:rsidRDefault="007F4A7D" w:rsidP="007F4A7D">
      <w:pPr>
        <w:pStyle w:val="Nidungvnbn"/>
      </w:pPr>
    </w:p>
    <w:p w14:paraId="65761540" w14:textId="77777777" w:rsidR="007F4A7D" w:rsidRDefault="007F4A7D" w:rsidP="007F4A7D">
      <w:pPr>
        <w:pStyle w:val="Nidungvnbn"/>
      </w:pPr>
    </w:p>
    <w:p w14:paraId="49854A68" w14:textId="77777777" w:rsidR="007F4A7D" w:rsidRDefault="007F4A7D" w:rsidP="007F4A7D">
      <w:pPr>
        <w:pStyle w:val="Nidungvnbn"/>
      </w:pPr>
    </w:p>
    <w:p w14:paraId="04251379" w14:textId="77777777" w:rsidR="007F4A7D" w:rsidRDefault="007F4A7D" w:rsidP="007F4A7D">
      <w:pPr>
        <w:pStyle w:val="Nidungvnbn"/>
      </w:pPr>
    </w:p>
    <w:p w14:paraId="55318A15" w14:textId="77777777" w:rsidR="007F4A7D" w:rsidRDefault="007F4A7D" w:rsidP="007F4A7D">
      <w:pPr>
        <w:pStyle w:val="Nidungvnbn"/>
      </w:pPr>
    </w:p>
    <w:p w14:paraId="3EAC31F4" w14:textId="77777777" w:rsidR="007F4A7D" w:rsidRDefault="007F4A7D" w:rsidP="007F4A7D">
      <w:pPr>
        <w:pStyle w:val="Nidungvnbn"/>
      </w:pPr>
    </w:p>
    <w:p w14:paraId="34FD8911" w14:textId="77777777" w:rsidR="007F4A7D" w:rsidRDefault="007F4A7D" w:rsidP="007F4A7D">
      <w:pPr>
        <w:pStyle w:val="Nidungvnbn"/>
      </w:pPr>
    </w:p>
    <w:p w14:paraId="35673383" w14:textId="77777777" w:rsidR="007F4A7D" w:rsidRDefault="007F4A7D" w:rsidP="007F4A7D">
      <w:pPr>
        <w:pStyle w:val="Nidungvnbn"/>
      </w:pPr>
    </w:p>
    <w:p w14:paraId="7036B188" w14:textId="77777777" w:rsidR="007F4A7D" w:rsidRDefault="007F4A7D" w:rsidP="007F4A7D">
      <w:pPr>
        <w:pStyle w:val="Nidungvnbn"/>
      </w:pPr>
    </w:p>
    <w:p w14:paraId="7417B620" w14:textId="77777777" w:rsidR="007F4A7D" w:rsidRDefault="007F4A7D" w:rsidP="007F4A7D">
      <w:pPr>
        <w:pStyle w:val="Nidungvnbn"/>
      </w:pPr>
    </w:p>
    <w:p w14:paraId="043798FE" w14:textId="77777777" w:rsidR="007F4A7D" w:rsidRDefault="007F4A7D" w:rsidP="007F4A7D">
      <w:pPr>
        <w:pStyle w:val="Nidungvnbn"/>
      </w:pPr>
    </w:p>
    <w:p w14:paraId="4AFD08CE" w14:textId="77777777" w:rsidR="007F4A7D" w:rsidRDefault="007F4A7D" w:rsidP="007F4A7D">
      <w:pPr>
        <w:pStyle w:val="Nidungvnbn"/>
      </w:pPr>
    </w:p>
    <w:p w14:paraId="2127E4C9" w14:textId="77777777" w:rsidR="007F4A7D" w:rsidRDefault="007F4A7D" w:rsidP="007F4A7D">
      <w:pPr>
        <w:pStyle w:val="Nidungvnbn"/>
      </w:pPr>
    </w:p>
    <w:p w14:paraId="791703D0" w14:textId="77777777" w:rsidR="007F4A7D" w:rsidRDefault="007F4A7D" w:rsidP="007F4A7D">
      <w:pPr>
        <w:pStyle w:val="Nidungvnbn"/>
      </w:pPr>
    </w:p>
    <w:p w14:paraId="56E2DF4F" w14:textId="77777777" w:rsidR="007F4A7D" w:rsidRDefault="007F4A7D" w:rsidP="007F4A7D">
      <w:pPr>
        <w:pStyle w:val="Nidungvnbn"/>
      </w:pPr>
    </w:p>
    <w:p w14:paraId="37E05C92" w14:textId="77777777" w:rsidR="007F4A7D" w:rsidRDefault="007F4A7D" w:rsidP="007F4A7D">
      <w:pPr>
        <w:pStyle w:val="Nidungvnbn"/>
      </w:pPr>
    </w:p>
    <w:p w14:paraId="46510DD7" w14:textId="77777777" w:rsidR="007F4A7D" w:rsidRDefault="007F4A7D" w:rsidP="007F4A7D">
      <w:pPr>
        <w:pStyle w:val="Nidungvnbn"/>
      </w:pPr>
    </w:p>
    <w:p w14:paraId="6A8BF4FF" w14:textId="77777777" w:rsidR="007F4A7D" w:rsidRDefault="007F4A7D" w:rsidP="007F4A7D">
      <w:pPr>
        <w:pStyle w:val="Nidungvnbn"/>
      </w:pPr>
    </w:p>
    <w:p w14:paraId="1CE68662" w14:textId="77777777" w:rsidR="007F4A7D" w:rsidRDefault="007F4A7D" w:rsidP="007F4A7D">
      <w:pPr>
        <w:pStyle w:val="Nidungvnbn"/>
      </w:pPr>
    </w:p>
    <w:p w14:paraId="6536C92C" w14:textId="090F7FAC" w:rsidR="007F4A7D" w:rsidRDefault="007F4A7D" w:rsidP="007F4A7D">
      <w:pPr>
        <w:pStyle w:val="Nidungvnbn"/>
        <w:numPr>
          <w:ilvl w:val="0"/>
          <w:numId w:val="26"/>
        </w:numPr>
      </w:pPr>
      <w:r>
        <w:lastRenderedPageBreak/>
        <w:t>Thực hiện hàm tìm khóa của lược đồ quan hệ</w:t>
      </w:r>
    </w:p>
    <w:p w14:paraId="5D6A104D" w14:textId="36058ED7" w:rsidR="007F4A7D" w:rsidRDefault="007F4A7D" w:rsidP="007F4A7D">
      <w:pPr>
        <w:pStyle w:val="Nidungvnbn"/>
        <w:numPr>
          <w:ilvl w:val="0"/>
          <w:numId w:val="26"/>
        </w:numPr>
      </w:pPr>
      <w:r>
        <w:t>Tìm U với U là các thuộc tính của lược đồ quan hệ</w:t>
      </w:r>
    </w:p>
    <w:p w14:paraId="6BC827BF" w14:textId="4E01DC20" w:rsidR="007F4A7D" w:rsidRDefault="007F4A7D" w:rsidP="007F4A7D">
      <w:pPr>
        <w:pStyle w:val="Nidungvnbn"/>
        <w:numPr>
          <w:ilvl w:val="0"/>
          <w:numId w:val="26"/>
        </w:numPr>
      </w:pPr>
      <w:r>
        <w:t xml:space="preserve">Tìm UR, UL lần lượt là vế phải và vế trái của phụ thuộc hàm trong lược đồ </w:t>
      </w:r>
    </w:p>
    <w:p w14:paraId="76470308" w14:textId="52C57F7E" w:rsidR="007F4A7D" w:rsidRDefault="007F4A7D" w:rsidP="007F4A7D">
      <w:pPr>
        <w:pStyle w:val="Nidungvnbn"/>
        <w:numPr>
          <w:ilvl w:val="0"/>
          <w:numId w:val="26"/>
        </w:numPr>
      </w:pPr>
      <w:r>
        <w:t>Tìm N với N là thuộc tính chỉ nằm bên vế trái bằng cách lấy U – UR</w:t>
      </w:r>
    </w:p>
    <w:p w14:paraId="1FFCC2B5" w14:textId="43A880B1" w:rsidR="007F4A7D" w:rsidRDefault="007C464B" w:rsidP="007F4A7D">
      <w:pPr>
        <w:pStyle w:val="Nidungvnbn"/>
        <w:numPr>
          <w:ilvl w:val="0"/>
          <w:numId w:val="26"/>
        </w:numPr>
      </w:pPr>
      <w:r w:rsidRPr="007C464B">
        <w:rPr>
          <w:noProof/>
        </w:rPr>
        <w:drawing>
          <wp:anchor distT="0" distB="0" distL="114300" distR="114300" simplePos="0" relativeHeight="251679744" behindDoc="0" locked="0" layoutInCell="1" allowOverlap="1" wp14:anchorId="76B0D8B9" wp14:editId="0DECFE42">
            <wp:simplePos x="0" y="0"/>
            <wp:positionH relativeFrom="column">
              <wp:posOffset>-3175</wp:posOffset>
            </wp:positionH>
            <wp:positionV relativeFrom="paragraph">
              <wp:posOffset>10795</wp:posOffset>
            </wp:positionV>
            <wp:extent cx="5579745" cy="5099050"/>
            <wp:effectExtent l="0" t="0" r="0" b="0"/>
            <wp:wrapNone/>
            <wp:docPr id="12600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984" name=""/>
                    <pic:cNvPicPr/>
                  </pic:nvPicPr>
                  <pic:blipFill>
                    <a:blip r:embed="rId76">
                      <a:extLst>
                        <a:ext uri="{28A0092B-C50C-407E-A947-70E740481C1C}">
                          <a14:useLocalDpi xmlns:a14="http://schemas.microsoft.com/office/drawing/2010/main" val="0"/>
                        </a:ext>
                      </a:extLst>
                    </a:blip>
                    <a:stretch>
                      <a:fillRect/>
                    </a:stretch>
                  </pic:blipFill>
                  <pic:spPr>
                    <a:xfrm>
                      <a:off x="0" y="0"/>
                      <a:ext cx="5579745" cy="5099050"/>
                    </a:xfrm>
                    <a:prstGeom prst="rect">
                      <a:avLst/>
                    </a:prstGeom>
                  </pic:spPr>
                </pic:pic>
              </a:graphicData>
            </a:graphic>
          </wp:anchor>
        </w:drawing>
      </w:r>
      <w:r w:rsidR="007F4A7D">
        <w:t>Tìm bao đóng N nếu bằng U thì N là khóa chính duy nhất và kết thúc</w:t>
      </w:r>
    </w:p>
    <w:p w14:paraId="7930EBB7" w14:textId="7E8A47B7" w:rsidR="007C464B" w:rsidRDefault="007C464B" w:rsidP="007C464B">
      <w:pPr>
        <w:pStyle w:val="Nidungvnbn"/>
      </w:pPr>
    </w:p>
    <w:p w14:paraId="0B8CAA51" w14:textId="77777777" w:rsidR="007C464B" w:rsidRDefault="007C464B" w:rsidP="007C464B">
      <w:pPr>
        <w:pStyle w:val="Nidungvnbn"/>
      </w:pPr>
    </w:p>
    <w:p w14:paraId="641D8564" w14:textId="77777777" w:rsidR="007C464B" w:rsidRDefault="007C464B" w:rsidP="007C464B">
      <w:pPr>
        <w:pStyle w:val="Nidungvnbn"/>
      </w:pPr>
    </w:p>
    <w:p w14:paraId="3841038F" w14:textId="77777777" w:rsidR="007C464B" w:rsidRDefault="007C464B" w:rsidP="007C464B">
      <w:pPr>
        <w:pStyle w:val="Nidungvnbn"/>
      </w:pPr>
    </w:p>
    <w:p w14:paraId="74D59844" w14:textId="77777777" w:rsidR="007C464B" w:rsidRDefault="007C464B" w:rsidP="007C464B">
      <w:pPr>
        <w:pStyle w:val="Nidungvnbn"/>
      </w:pPr>
    </w:p>
    <w:p w14:paraId="38BC7D33" w14:textId="77777777" w:rsidR="007C464B" w:rsidRDefault="007C464B" w:rsidP="007C464B">
      <w:pPr>
        <w:pStyle w:val="Nidungvnbn"/>
      </w:pPr>
    </w:p>
    <w:p w14:paraId="713A8D54" w14:textId="77777777" w:rsidR="007C464B" w:rsidRDefault="007C464B" w:rsidP="007C464B">
      <w:pPr>
        <w:pStyle w:val="Nidungvnbn"/>
      </w:pPr>
    </w:p>
    <w:p w14:paraId="13D7F6DF" w14:textId="77777777" w:rsidR="007C464B" w:rsidRDefault="007C464B" w:rsidP="007C464B">
      <w:pPr>
        <w:pStyle w:val="Nidungvnbn"/>
      </w:pPr>
    </w:p>
    <w:p w14:paraId="651D7B14" w14:textId="5C9E657E" w:rsidR="007C464B" w:rsidRDefault="007C464B" w:rsidP="007C464B">
      <w:pPr>
        <w:pStyle w:val="Nidungvnbn"/>
      </w:pPr>
    </w:p>
    <w:p w14:paraId="375F0116" w14:textId="77777777" w:rsidR="007C464B" w:rsidRDefault="007C464B" w:rsidP="007C464B">
      <w:pPr>
        <w:pStyle w:val="Nidungvnbn"/>
      </w:pPr>
    </w:p>
    <w:p w14:paraId="2E0BA306" w14:textId="77777777" w:rsidR="007C464B" w:rsidRDefault="007C464B" w:rsidP="007C464B">
      <w:pPr>
        <w:pStyle w:val="Nidungvnbn"/>
      </w:pPr>
    </w:p>
    <w:p w14:paraId="5237ACD2" w14:textId="77777777" w:rsidR="007C464B" w:rsidRDefault="007C464B" w:rsidP="007C464B">
      <w:pPr>
        <w:pStyle w:val="Nidungvnbn"/>
      </w:pPr>
    </w:p>
    <w:p w14:paraId="0923A403" w14:textId="77777777" w:rsidR="007C464B" w:rsidRDefault="007C464B" w:rsidP="007C464B">
      <w:pPr>
        <w:pStyle w:val="Nidungvnbn"/>
      </w:pPr>
    </w:p>
    <w:p w14:paraId="3935FA06" w14:textId="77777777" w:rsidR="007C464B" w:rsidRDefault="007C464B" w:rsidP="007C464B">
      <w:pPr>
        <w:pStyle w:val="Nidungvnbn"/>
      </w:pPr>
    </w:p>
    <w:p w14:paraId="445D1D0A" w14:textId="77777777" w:rsidR="007C464B" w:rsidRDefault="007C464B" w:rsidP="007C464B">
      <w:pPr>
        <w:pStyle w:val="Nidungvnbn"/>
      </w:pPr>
    </w:p>
    <w:p w14:paraId="6A8BA3D1" w14:textId="77777777" w:rsidR="007C464B" w:rsidRDefault="007C464B" w:rsidP="007C464B">
      <w:pPr>
        <w:pStyle w:val="Nidungvnbn"/>
      </w:pPr>
    </w:p>
    <w:p w14:paraId="3B6FA99C" w14:textId="3919B3D4" w:rsidR="007C464B" w:rsidRDefault="007F4A7D" w:rsidP="007F4A7D">
      <w:pPr>
        <w:pStyle w:val="Nidungvnbn"/>
        <w:numPr>
          <w:ilvl w:val="0"/>
          <w:numId w:val="26"/>
        </w:numPr>
      </w:pPr>
      <w:r>
        <w:t xml:space="preserve">Ngược lại, </w:t>
      </w:r>
      <w:r w:rsidR="007C464B">
        <w:t xml:space="preserve">lược đồ quan hệ sẽ có nhiều khóa </w:t>
      </w:r>
    </w:p>
    <w:p w14:paraId="0EC7155F" w14:textId="7AD2E073" w:rsidR="007F4A7D" w:rsidRDefault="007C464B" w:rsidP="007F4A7D">
      <w:pPr>
        <w:pStyle w:val="Nidungvnbn"/>
        <w:numPr>
          <w:ilvl w:val="0"/>
          <w:numId w:val="26"/>
        </w:numPr>
      </w:pPr>
      <w:r>
        <w:t>T</w:t>
      </w:r>
      <w:r w:rsidR="007F4A7D">
        <w:t>ìm</w:t>
      </w:r>
      <w:r>
        <w:t xml:space="preserve"> D với D là thuộc tính chỉ nằm bên vế phải của phụ thuộc hàm bằng cách lấy UR – U</w:t>
      </w:r>
    </w:p>
    <w:p w14:paraId="76F42C17" w14:textId="00E4B52E" w:rsidR="007C464B" w:rsidRDefault="007C464B" w:rsidP="007F4A7D">
      <w:pPr>
        <w:pStyle w:val="Nidungvnbn"/>
        <w:numPr>
          <w:ilvl w:val="0"/>
          <w:numId w:val="26"/>
        </w:numPr>
      </w:pPr>
      <w:r>
        <w:t>Tìm L với L là thuộc tính vừa nằm bên vế trái và vế phải bằng cách lấy U – (N giao D)</w:t>
      </w:r>
    </w:p>
    <w:p w14:paraId="1CC286E7" w14:textId="6210E89E" w:rsidR="007C464B" w:rsidRDefault="007C464B" w:rsidP="007F4A7D">
      <w:pPr>
        <w:pStyle w:val="Nidungvnbn"/>
        <w:numPr>
          <w:ilvl w:val="0"/>
          <w:numId w:val="26"/>
        </w:numPr>
      </w:pPr>
      <w:r>
        <w:t>Lấy N giao với các thuộc tính cọn trong L và tìm bao đóng, nếu bao đóng đó bằng U thì đó là một khóa của lược đồ quan hệ</w:t>
      </w:r>
    </w:p>
    <w:p w14:paraId="373BBEE1" w14:textId="3EF8A76C" w:rsidR="007C464B" w:rsidRDefault="007C464B" w:rsidP="007F4A7D">
      <w:pPr>
        <w:pStyle w:val="Nidungvnbn"/>
        <w:numPr>
          <w:ilvl w:val="0"/>
          <w:numId w:val="26"/>
        </w:numPr>
      </w:pPr>
      <w:r>
        <w:t xml:space="preserve">Thuật toán dừng kết thúc khi không còn thuộc tính con có thể lấy của L  </w:t>
      </w:r>
    </w:p>
    <w:p w14:paraId="2267AD71" w14:textId="5771BBBF" w:rsidR="007C464B" w:rsidRDefault="007C464B" w:rsidP="007C464B">
      <w:pPr>
        <w:pStyle w:val="Nidungvnbn"/>
      </w:pPr>
      <w:r w:rsidRPr="007C464B">
        <w:rPr>
          <w:noProof/>
        </w:rPr>
        <w:lastRenderedPageBreak/>
        <w:drawing>
          <wp:anchor distT="0" distB="0" distL="114300" distR="114300" simplePos="0" relativeHeight="251686912" behindDoc="0" locked="0" layoutInCell="1" allowOverlap="1" wp14:anchorId="413C842D" wp14:editId="032757DA">
            <wp:simplePos x="0" y="0"/>
            <wp:positionH relativeFrom="column">
              <wp:posOffset>-3175</wp:posOffset>
            </wp:positionH>
            <wp:positionV relativeFrom="paragraph">
              <wp:posOffset>-3175</wp:posOffset>
            </wp:positionV>
            <wp:extent cx="5579745" cy="4214495"/>
            <wp:effectExtent l="0" t="0" r="0" b="0"/>
            <wp:wrapNone/>
            <wp:docPr id="205543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38531" name=""/>
                    <pic:cNvPicPr/>
                  </pic:nvPicPr>
                  <pic:blipFill>
                    <a:blip r:embed="rId77">
                      <a:extLst>
                        <a:ext uri="{28A0092B-C50C-407E-A947-70E740481C1C}">
                          <a14:useLocalDpi xmlns:a14="http://schemas.microsoft.com/office/drawing/2010/main" val="0"/>
                        </a:ext>
                      </a:extLst>
                    </a:blip>
                    <a:stretch>
                      <a:fillRect/>
                    </a:stretch>
                  </pic:blipFill>
                  <pic:spPr>
                    <a:xfrm>
                      <a:off x="0" y="0"/>
                      <a:ext cx="5579745" cy="4214495"/>
                    </a:xfrm>
                    <a:prstGeom prst="rect">
                      <a:avLst/>
                    </a:prstGeom>
                  </pic:spPr>
                </pic:pic>
              </a:graphicData>
            </a:graphic>
          </wp:anchor>
        </w:drawing>
      </w:r>
    </w:p>
    <w:p w14:paraId="58AAF008" w14:textId="2BB3BC22" w:rsidR="007C464B" w:rsidRDefault="007C464B" w:rsidP="007C464B">
      <w:pPr>
        <w:pStyle w:val="Nidungvnbn"/>
      </w:pPr>
    </w:p>
    <w:p w14:paraId="67669210" w14:textId="77777777" w:rsidR="007C464B" w:rsidRDefault="007C464B" w:rsidP="007C464B">
      <w:pPr>
        <w:pStyle w:val="Nidungvnbn"/>
      </w:pPr>
    </w:p>
    <w:p w14:paraId="0F4A4492" w14:textId="77777777" w:rsidR="007C464B" w:rsidRDefault="007C464B" w:rsidP="007C464B">
      <w:pPr>
        <w:pStyle w:val="Nidungvnbn"/>
      </w:pPr>
    </w:p>
    <w:p w14:paraId="2931ACE1" w14:textId="77777777" w:rsidR="007C464B" w:rsidRDefault="007C464B" w:rsidP="007C464B">
      <w:pPr>
        <w:pStyle w:val="Nidungvnbn"/>
      </w:pPr>
    </w:p>
    <w:p w14:paraId="38BB848A" w14:textId="77777777" w:rsidR="007C464B" w:rsidRDefault="007C464B" w:rsidP="007C464B">
      <w:pPr>
        <w:pStyle w:val="Nidungvnbn"/>
      </w:pPr>
    </w:p>
    <w:p w14:paraId="65EB2A37" w14:textId="77777777" w:rsidR="007C464B" w:rsidRDefault="007C464B" w:rsidP="007C464B">
      <w:pPr>
        <w:pStyle w:val="Nidungvnbn"/>
      </w:pPr>
    </w:p>
    <w:p w14:paraId="11A86821" w14:textId="77777777" w:rsidR="007C464B" w:rsidRDefault="007C464B" w:rsidP="007C464B">
      <w:pPr>
        <w:pStyle w:val="Nidungvnbn"/>
      </w:pPr>
    </w:p>
    <w:p w14:paraId="5B90E2AC" w14:textId="77777777" w:rsidR="007C464B" w:rsidRDefault="007C464B" w:rsidP="007C464B">
      <w:pPr>
        <w:pStyle w:val="Nidungvnbn"/>
      </w:pPr>
    </w:p>
    <w:p w14:paraId="319324C0" w14:textId="77777777" w:rsidR="007C464B" w:rsidRDefault="007C464B" w:rsidP="007C464B">
      <w:pPr>
        <w:pStyle w:val="Nidungvnbn"/>
      </w:pPr>
    </w:p>
    <w:p w14:paraId="1050C108" w14:textId="77777777" w:rsidR="007C464B" w:rsidRDefault="007C464B" w:rsidP="007C464B">
      <w:pPr>
        <w:pStyle w:val="Nidungvnbn"/>
      </w:pPr>
    </w:p>
    <w:p w14:paraId="6D7289C9" w14:textId="77777777" w:rsidR="007C464B" w:rsidRDefault="007C464B" w:rsidP="007C464B">
      <w:pPr>
        <w:pStyle w:val="Nidungvnbn"/>
      </w:pPr>
    </w:p>
    <w:p w14:paraId="152CF34D" w14:textId="77777777" w:rsidR="007C464B" w:rsidRDefault="007C464B" w:rsidP="007C464B">
      <w:pPr>
        <w:pStyle w:val="Nidungvnbn"/>
      </w:pPr>
    </w:p>
    <w:p w14:paraId="2BBCBE25" w14:textId="77777777" w:rsidR="007C464B" w:rsidRDefault="007C464B" w:rsidP="007C464B">
      <w:pPr>
        <w:pStyle w:val="Nidungvnbn"/>
      </w:pPr>
    </w:p>
    <w:p w14:paraId="1B4D1113" w14:textId="77777777" w:rsidR="007C464B" w:rsidRDefault="007C464B" w:rsidP="007C464B">
      <w:pPr>
        <w:pStyle w:val="Nidungvnbn"/>
      </w:pPr>
    </w:p>
    <w:p w14:paraId="4544C822" w14:textId="77777777" w:rsidR="007C464B" w:rsidRDefault="007C464B" w:rsidP="007C464B">
      <w:pPr>
        <w:pStyle w:val="Nidungvnbn"/>
      </w:pPr>
    </w:p>
    <w:p w14:paraId="7E420F0E" w14:textId="6D8E08D7" w:rsidR="007C464B" w:rsidRDefault="00405F30" w:rsidP="00405F30">
      <w:pPr>
        <w:pStyle w:val="Nidungvnbn"/>
        <w:numPr>
          <w:ilvl w:val="0"/>
          <w:numId w:val="28"/>
        </w:numPr>
      </w:pPr>
      <w:r>
        <w:t xml:space="preserve">Gọi các hàm đã thực hiện ở trên để tìm bao đóng và khóa </w:t>
      </w:r>
    </w:p>
    <w:p w14:paraId="078A7C50" w14:textId="42EF646F" w:rsidR="00405F30" w:rsidRDefault="00405F30" w:rsidP="00405F30">
      <w:pPr>
        <w:pStyle w:val="Nidungvnbn"/>
        <w:numPr>
          <w:ilvl w:val="0"/>
          <w:numId w:val="28"/>
        </w:numPr>
      </w:pPr>
      <w:r>
        <w:t xml:space="preserve">Ghi dữ liệu vào file output2.txt </w:t>
      </w:r>
    </w:p>
    <w:p w14:paraId="300D23BA" w14:textId="75AEF02E" w:rsidR="00405F30" w:rsidRDefault="004B4858" w:rsidP="00405F30">
      <w:pPr>
        <w:pStyle w:val="Nidungvnbn"/>
      </w:pPr>
      <w:r w:rsidRPr="004B4858">
        <w:rPr>
          <w:noProof/>
        </w:rPr>
        <w:drawing>
          <wp:anchor distT="0" distB="0" distL="114300" distR="114300" simplePos="0" relativeHeight="251688960" behindDoc="0" locked="0" layoutInCell="1" allowOverlap="1" wp14:anchorId="53410EEB" wp14:editId="25BF6122">
            <wp:simplePos x="0" y="0"/>
            <wp:positionH relativeFrom="column">
              <wp:posOffset>-3175</wp:posOffset>
            </wp:positionH>
            <wp:positionV relativeFrom="paragraph">
              <wp:posOffset>9525</wp:posOffset>
            </wp:positionV>
            <wp:extent cx="5579745" cy="3151505"/>
            <wp:effectExtent l="0" t="0" r="0" b="0"/>
            <wp:wrapNone/>
            <wp:docPr id="193038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81405" name=""/>
                    <pic:cNvPicPr/>
                  </pic:nvPicPr>
                  <pic:blipFill>
                    <a:blip r:embed="rId78">
                      <a:extLst>
                        <a:ext uri="{28A0092B-C50C-407E-A947-70E740481C1C}">
                          <a14:useLocalDpi xmlns:a14="http://schemas.microsoft.com/office/drawing/2010/main" val="0"/>
                        </a:ext>
                      </a:extLst>
                    </a:blip>
                    <a:stretch>
                      <a:fillRect/>
                    </a:stretch>
                  </pic:blipFill>
                  <pic:spPr>
                    <a:xfrm>
                      <a:off x="0" y="0"/>
                      <a:ext cx="5579745" cy="3151505"/>
                    </a:xfrm>
                    <a:prstGeom prst="rect">
                      <a:avLst/>
                    </a:prstGeom>
                  </pic:spPr>
                </pic:pic>
              </a:graphicData>
            </a:graphic>
          </wp:anchor>
        </w:drawing>
      </w:r>
    </w:p>
    <w:p w14:paraId="436359D7" w14:textId="62EBB206" w:rsidR="007C464B" w:rsidRDefault="007C464B" w:rsidP="007C464B">
      <w:pPr>
        <w:pStyle w:val="Nidungvnbn"/>
      </w:pPr>
    </w:p>
    <w:p w14:paraId="5292D1AE" w14:textId="212C99A2" w:rsidR="007C464B" w:rsidRDefault="007C464B" w:rsidP="007C464B">
      <w:pPr>
        <w:pStyle w:val="Nidungvnbn"/>
      </w:pPr>
    </w:p>
    <w:p w14:paraId="6BF62839" w14:textId="022DBFEE" w:rsidR="007C464B" w:rsidRDefault="007C464B" w:rsidP="007C464B">
      <w:pPr>
        <w:pStyle w:val="Nidungvnbn"/>
      </w:pPr>
    </w:p>
    <w:p w14:paraId="7A387E63" w14:textId="4801B747" w:rsidR="007C464B" w:rsidRDefault="007C464B" w:rsidP="007C464B">
      <w:pPr>
        <w:pStyle w:val="Nidungvnbn"/>
      </w:pPr>
    </w:p>
    <w:p w14:paraId="449F8092" w14:textId="77777777" w:rsidR="007C464B" w:rsidRDefault="007C464B" w:rsidP="007C464B">
      <w:pPr>
        <w:pStyle w:val="Nidungvnbn"/>
      </w:pPr>
    </w:p>
    <w:p w14:paraId="4120BB8A" w14:textId="77777777" w:rsidR="007C464B" w:rsidRDefault="007C464B" w:rsidP="007C464B">
      <w:pPr>
        <w:pStyle w:val="Nidungvnbn"/>
      </w:pPr>
    </w:p>
    <w:p w14:paraId="07236A3F" w14:textId="77777777" w:rsidR="00011847" w:rsidRDefault="00011847" w:rsidP="007C464B">
      <w:pPr>
        <w:pStyle w:val="Nidungvnbn"/>
      </w:pPr>
    </w:p>
    <w:p w14:paraId="39FB4712" w14:textId="77777777" w:rsidR="00011847" w:rsidRDefault="00011847" w:rsidP="007C464B">
      <w:pPr>
        <w:pStyle w:val="Nidungvnbn"/>
      </w:pPr>
    </w:p>
    <w:p w14:paraId="3F536C06" w14:textId="77777777" w:rsidR="00011847" w:rsidRDefault="00011847" w:rsidP="007C464B">
      <w:pPr>
        <w:pStyle w:val="Nidungvnbn"/>
      </w:pPr>
    </w:p>
    <w:p w14:paraId="3E0374C0" w14:textId="77777777" w:rsidR="00011847" w:rsidRPr="003018D4" w:rsidRDefault="00011847" w:rsidP="007C464B">
      <w:pPr>
        <w:pStyle w:val="Nidungvnbn"/>
      </w:pPr>
    </w:p>
    <w:sectPr w:rsidR="00011847" w:rsidRPr="003018D4" w:rsidSect="00E33E9C">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859D" w14:textId="77777777" w:rsidR="00B27F0D" w:rsidRDefault="00B27F0D" w:rsidP="00453AB1">
      <w:r>
        <w:separator/>
      </w:r>
    </w:p>
  </w:endnote>
  <w:endnote w:type="continuationSeparator" w:id="0">
    <w:p w14:paraId="0A39D240" w14:textId="77777777" w:rsidR="00B27F0D" w:rsidRDefault="00B27F0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0679F" w14:textId="77777777" w:rsidR="00B27F0D" w:rsidRDefault="00B27F0D" w:rsidP="00453AB1">
      <w:r>
        <w:separator/>
      </w:r>
    </w:p>
  </w:footnote>
  <w:footnote w:type="continuationSeparator" w:id="0">
    <w:p w14:paraId="7C351E22" w14:textId="77777777" w:rsidR="00B27F0D" w:rsidRDefault="00B27F0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BDE9" w14:textId="77777777" w:rsidR="00B118C8" w:rsidRDefault="00B118C8">
    <w:pPr>
      <w:pStyle w:val="Header"/>
      <w:jc w:val="center"/>
    </w:pPr>
  </w:p>
  <w:p w14:paraId="733255F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292BA39"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CED"/>
    <w:multiLevelType w:val="hybridMultilevel"/>
    <w:tmpl w:val="4A9A65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540AD6"/>
    <w:multiLevelType w:val="hybridMultilevel"/>
    <w:tmpl w:val="DC7078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6823B2"/>
    <w:multiLevelType w:val="hybridMultilevel"/>
    <w:tmpl w:val="7BE21C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CF671B"/>
    <w:multiLevelType w:val="hybridMultilevel"/>
    <w:tmpl w:val="9C3089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A612E4"/>
    <w:multiLevelType w:val="hybridMultilevel"/>
    <w:tmpl w:val="D77ADF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0F303A"/>
    <w:multiLevelType w:val="hybridMultilevel"/>
    <w:tmpl w:val="5C7EB1A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5E0438"/>
    <w:multiLevelType w:val="hybridMultilevel"/>
    <w:tmpl w:val="7D92D57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622588"/>
    <w:multiLevelType w:val="hybridMultilevel"/>
    <w:tmpl w:val="FD1A60A0"/>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FEC654F"/>
    <w:multiLevelType w:val="hybridMultilevel"/>
    <w:tmpl w:val="B9DCD9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4FF0C48"/>
    <w:multiLevelType w:val="hybridMultilevel"/>
    <w:tmpl w:val="D278D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795472D"/>
    <w:multiLevelType w:val="hybridMultilevel"/>
    <w:tmpl w:val="9CEA6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8F87C2D"/>
    <w:multiLevelType w:val="hybridMultilevel"/>
    <w:tmpl w:val="408C8C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D1A559E"/>
    <w:multiLevelType w:val="hybridMultilevel"/>
    <w:tmpl w:val="8780CAB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E8A0532"/>
    <w:multiLevelType w:val="hybridMultilevel"/>
    <w:tmpl w:val="2112FE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EDB206B"/>
    <w:multiLevelType w:val="hybridMultilevel"/>
    <w:tmpl w:val="DCC0611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DDD5905"/>
    <w:multiLevelType w:val="hybridMultilevel"/>
    <w:tmpl w:val="A1C8F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E515097"/>
    <w:multiLevelType w:val="multilevel"/>
    <w:tmpl w:val="B5086384"/>
    <w:lvl w:ilvl="0">
      <w:start w:val="1"/>
      <w:numFmt w:val="decimal"/>
      <w:suff w:val="space"/>
      <w:lvlText w:val="CHƯƠNG %1 -"/>
      <w:lvlJc w:val="left"/>
      <w:pPr>
        <w:ind w:left="1710" w:firstLine="0"/>
      </w:pPr>
    </w:lvl>
    <w:lvl w:ilvl="1">
      <w:start w:val="1"/>
      <w:numFmt w:val="decimal"/>
      <w:suff w:val="space"/>
      <w:lvlText w:val="%1.%2"/>
      <w:lvlJc w:val="left"/>
      <w:pPr>
        <w:ind w:left="1530" w:firstLine="0"/>
      </w:pPr>
      <w:rPr>
        <w:rFonts w:hint="default"/>
      </w:rPr>
    </w:lvl>
    <w:lvl w:ilvl="2">
      <w:start w:val="1"/>
      <w:numFmt w:val="decimal"/>
      <w:suff w:val="space"/>
      <w:lvlText w:val="%1.%2.%3"/>
      <w:lvlJc w:val="left"/>
      <w:pPr>
        <w:ind w:left="1710" w:firstLine="0"/>
      </w:pPr>
      <w:rPr>
        <w:rFonts w:hint="default"/>
      </w:rPr>
    </w:lvl>
    <w:lvl w:ilvl="3">
      <w:start w:val="1"/>
      <w:numFmt w:val="decimal"/>
      <w:pStyle w:val="Heading4"/>
      <w:suff w:val="space"/>
      <w:lvlText w:val="%1.%2.%3.%4"/>
      <w:lvlJc w:val="left"/>
      <w:pPr>
        <w:ind w:left="1710" w:firstLine="0"/>
      </w:pPr>
      <w:rPr>
        <w:rFonts w:hint="default"/>
        <w:b w:val="0"/>
        <w:bCs/>
      </w:rPr>
    </w:lvl>
    <w:lvl w:ilvl="4">
      <w:start w:val="1"/>
      <w:numFmt w:val="none"/>
      <w:suff w:val="nothing"/>
      <w:lvlText w:val=""/>
      <w:lvlJc w:val="left"/>
      <w:pPr>
        <w:ind w:left="1710" w:firstLine="0"/>
      </w:pPr>
      <w:rPr>
        <w:rFonts w:hint="default"/>
      </w:rPr>
    </w:lvl>
    <w:lvl w:ilvl="5">
      <w:start w:val="1"/>
      <w:numFmt w:val="none"/>
      <w:suff w:val="nothing"/>
      <w:lvlText w:val=""/>
      <w:lvlJc w:val="left"/>
      <w:pPr>
        <w:ind w:left="1710" w:firstLine="0"/>
      </w:pPr>
      <w:rPr>
        <w:rFonts w:hint="default"/>
      </w:rPr>
    </w:lvl>
    <w:lvl w:ilvl="6">
      <w:start w:val="1"/>
      <w:numFmt w:val="none"/>
      <w:suff w:val="nothing"/>
      <w:lvlText w:val=""/>
      <w:lvlJc w:val="left"/>
      <w:pPr>
        <w:ind w:left="1710" w:firstLine="0"/>
      </w:pPr>
      <w:rPr>
        <w:rFonts w:hint="default"/>
      </w:rPr>
    </w:lvl>
    <w:lvl w:ilvl="7">
      <w:start w:val="1"/>
      <w:numFmt w:val="none"/>
      <w:suff w:val="nothing"/>
      <w:lvlText w:val=""/>
      <w:lvlJc w:val="left"/>
      <w:pPr>
        <w:ind w:left="1710" w:firstLine="0"/>
      </w:pPr>
      <w:rPr>
        <w:rFonts w:hint="default"/>
      </w:rPr>
    </w:lvl>
    <w:lvl w:ilvl="8">
      <w:start w:val="1"/>
      <w:numFmt w:val="none"/>
      <w:suff w:val="nothing"/>
      <w:lvlText w:val=""/>
      <w:lvlJc w:val="left"/>
      <w:pPr>
        <w:ind w:left="1710" w:firstLine="0"/>
      </w:pPr>
      <w:rPr>
        <w:rFonts w:hint="default"/>
      </w:rPr>
    </w:lvl>
  </w:abstractNum>
  <w:abstractNum w:abstractNumId="17" w15:restartNumberingAfterBreak="0">
    <w:nsid w:val="53657FD8"/>
    <w:multiLevelType w:val="hybridMultilevel"/>
    <w:tmpl w:val="C86EA1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39B30E9"/>
    <w:multiLevelType w:val="hybridMultilevel"/>
    <w:tmpl w:val="1EA4BA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620C216B"/>
    <w:multiLevelType w:val="hybridMultilevel"/>
    <w:tmpl w:val="7220D2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60D4041"/>
    <w:multiLevelType w:val="hybridMultilevel"/>
    <w:tmpl w:val="7996FF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67573E03"/>
    <w:multiLevelType w:val="hybridMultilevel"/>
    <w:tmpl w:val="76ECE1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8930D00"/>
    <w:multiLevelType w:val="hybridMultilevel"/>
    <w:tmpl w:val="DA661C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E563A25"/>
    <w:multiLevelType w:val="hybridMultilevel"/>
    <w:tmpl w:val="B37ADB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DA4767"/>
    <w:multiLevelType w:val="multilevel"/>
    <w:tmpl w:val="5B5C3598"/>
    <w:name w:val="Chương theo list"/>
    <w:lvl w:ilvl="0">
      <w:start w:val="1"/>
      <w:numFmt w:val="decimal"/>
      <w:pStyle w:val="Heading1"/>
      <w:suff w:val="space"/>
      <w:lvlText w:val="CHƯƠNG %1 -"/>
      <w:lvlJc w:val="left"/>
      <w:pPr>
        <w:ind w:left="0" w:firstLine="0"/>
      </w:pPr>
      <w:rPr>
        <w:rFonts w:ascii="Times New Roman" w:hAnsi="Times New Roman" w:hint="default"/>
        <w:b/>
        <w:i w:val="0"/>
        <w:color w:val="000000" w:themeColor="text1"/>
        <w:spacing w:val="0"/>
        <w:sz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lvlRestart w:val="0"/>
      <w:suff w:val="space"/>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7D9C0E86"/>
    <w:multiLevelType w:val="hybridMultilevel"/>
    <w:tmpl w:val="2FC4DBE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E165ECE"/>
    <w:multiLevelType w:val="hybridMultilevel"/>
    <w:tmpl w:val="55E8FF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8478986">
    <w:abstractNumId w:val="21"/>
  </w:num>
  <w:num w:numId="2" w16cid:durableId="1742286702">
    <w:abstractNumId w:val="16"/>
  </w:num>
  <w:num w:numId="3" w16cid:durableId="1266183992">
    <w:abstractNumId w:val="25"/>
  </w:num>
  <w:num w:numId="4" w16cid:durableId="443766846">
    <w:abstractNumId w:val="2"/>
  </w:num>
  <w:num w:numId="5" w16cid:durableId="1831286290">
    <w:abstractNumId w:val="7"/>
  </w:num>
  <w:num w:numId="6" w16cid:durableId="844829974">
    <w:abstractNumId w:val="5"/>
  </w:num>
  <w:num w:numId="7" w16cid:durableId="1929003295">
    <w:abstractNumId w:val="26"/>
  </w:num>
  <w:num w:numId="8" w16cid:durableId="88820622">
    <w:abstractNumId w:val="14"/>
  </w:num>
  <w:num w:numId="9" w16cid:durableId="382488308">
    <w:abstractNumId w:val="8"/>
  </w:num>
  <w:num w:numId="10" w16cid:durableId="1996840094">
    <w:abstractNumId w:val="19"/>
  </w:num>
  <w:num w:numId="11" w16cid:durableId="2098404454">
    <w:abstractNumId w:val="13"/>
  </w:num>
  <w:num w:numId="12" w16cid:durableId="313722394">
    <w:abstractNumId w:val="18"/>
  </w:num>
  <w:num w:numId="13" w16cid:durableId="1919703787">
    <w:abstractNumId w:val="12"/>
  </w:num>
  <w:num w:numId="14" w16cid:durableId="1555971221">
    <w:abstractNumId w:val="22"/>
  </w:num>
  <w:num w:numId="15" w16cid:durableId="197015832">
    <w:abstractNumId w:val="1"/>
  </w:num>
  <w:num w:numId="16" w16cid:durableId="170460893">
    <w:abstractNumId w:val="0"/>
  </w:num>
  <w:num w:numId="17" w16cid:durableId="1791583666">
    <w:abstractNumId w:val="10"/>
  </w:num>
  <w:num w:numId="18" w16cid:durableId="1801414052">
    <w:abstractNumId w:val="6"/>
  </w:num>
  <w:num w:numId="19" w16cid:durableId="453064924">
    <w:abstractNumId w:val="27"/>
  </w:num>
  <w:num w:numId="20" w16cid:durableId="1276206699">
    <w:abstractNumId w:val="24"/>
  </w:num>
  <w:num w:numId="21" w16cid:durableId="237252557">
    <w:abstractNumId w:val="3"/>
  </w:num>
  <w:num w:numId="22" w16cid:durableId="570388409">
    <w:abstractNumId w:val="15"/>
  </w:num>
  <w:num w:numId="23" w16cid:durableId="1585333751">
    <w:abstractNumId w:val="17"/>
  </w:num>
  <w:num w:numId="24" w16cid:durableId="1163663965">
    <w:abstractNumId w:val="9"/>
  </w:num>
  <w:num w:numId="25" w16cid:durableId="156963267">
    <w:abstractNumId w:val="11"/>
  </w:num>
  <w:num w:numId="26" w16cid:durableId="1794983930">
    <w:abstractNumId w:val="4"/>
  </w:num>
  <w:num w:numId="27" w16cid:durableId="1554385112">
    <w:abstractNumId w:val="20"/>
  </w:num>
  <w:num w:numId="28" w16cid:durableId="2138334046">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6D91"/>
    <w:rsid w:val="00000FCE"/>
    <w:rsid w:val="000023A2"/>
    <w:rsid w:val="00004766"/>
    <w:rsid w:val="000112D6"/>
    <w:rsid w:val="00011847"/>
    <w:rsid w:val="00014267"/>
    <w:rsid w:val="0001590A"/>
    <w:rsid w:val="00022AB2"/>
    <w:rsid w:val="00024496"/>
    <w:rsid w:val="000264D8"/>
    <w:rsid w:val="00031CC8"/>
    <w:rsid w:val="000337D9"/>
    <w:rsid w:val="000345CD"/>
    <w:rsid w:val="00035FFB"/>
    <w:rsid w:val="000373FD"/>
    <w:rsid w:val="00042097"/>
    <w:rsid w:val="000431A5"/>
    <w:rsid w:val="000468D5"/>
    <w:rsid w:val="00046B72"/>
    <w:rsid w:val="00053880"/>
    <w:rsid w:val="0006666D"/>
    <w:rsid w:val="00067B88"/>
    <w:rsid w:val="00072FF0"/>
    <w:rsid w:val="0007687B"/>
    <w:rsid w:val="00080B12"/>
    <w:rsid w:val="00080D2F"/>
    <w:rsid w:val="00084512"/>
    <w:rsid w:val="0008473B"/>
    <w:rsid w:val="00087BF7"/>
    <w:rsid w:val="00092DC0"/>
    <w:rsid w:val="000969EB"/>
    <w:rsid w:val="00097F2A"/>
    <w:rsid w:val="000A6E15"/>
    <w:rsid w:val="000A6FFD"/>
    <w:rsid w:val="000B15C7"/>
    <w:rsid w:val="000B4EC9"/>
    <w:rsid w:val="000B7B11"/>
    <w:rsid w:val="000C130A"/>
    <w:rsid w:val="000C4B13"/>
    <w:rsid w:val="000C5DFB"/>
    <w:rsid w:val="000C66C6"/>
    <w:rsid w:val="000C7FA7"/>
    <w:rsid w:val="000D0536"/>
    <w:rsid w:val="000D26C8"/>
    <w:rsid w:val="000D43CD"/>
    <w:rsid w:val="000E16C2"/>
    <w:rsid w:val="000E5ACD"/>
    <w:rsid w:val="000E6E59"/>
    <w:rsid w:val="000F11AC"/>
    <w:rsid w:val="000F3BB2"/>
    <w:rsid w:val="000F7782"/>
    <w:rsid w:val="000F78C7"/>
    <w:rsid w:val="00103BA0"/>
    <w:rsid w:val="00103C68"/>
    <w:rsid w:val="001056EC"/>
    <w:rsid w:val="001067CF"/>
    <w:rsid w:val="0011086F"/>
    <w:rsid w:val="00112E9A"/>
    <w:rsid w:val="00116060"/>
    <w:rsid w:val="00117EDB"/>
    <w:rsid w:val="001211E4"/>
    <w:rsid w:val="0012584A"/>
    <w:rsid w:val="001277BB"/>
    <w:rsid w:val="00133179"/>
    <w:rsid w:val="00134064"/>
    <w:rsid w:val="00134501"/>
    <w:rsid w:val="00137133"/>
    <w:rsid w:val="00146307"/>
    <w:rsid w:val="001469F1"/>
    <w:rsid w:val="00147380"/>
    <w:rsid w:val="00156602"/>
    <w:rsid w:val="00163C17"/>
    <w:rsid w:val="00164207"/>
    <w:rsid w:val="00165113"/>
    <w:rsid w:val="00166011"/>
    <w:rsid w:val="0017027B"/>
    <w:rsid w:val="00170617"/>
    <w:rsid w:val="00174BB7"/>
    <w:rsid w:val="0017784C"/>
    <w:rsid w:val="00180615"/>
    <w:rsid w:val="001806E8"/>
    <w:rsid w:val="0018158E"/>
    <w:rsid w:val="0018697D"/>
    <w:rsid w:val="00186A30"/>
    <w:rsid w:val="00191632"/>
    <w:rsid w:val="00191D09"/>
    <w:rsid w:val="00191DD4"/>
    <w:rsid w:val="00192C03"/>
    <w:rsid w:val="00193BB5"/>
    <w:rsid w:val="00194D1A"/>
    <w:rsid w:val="00194EE4"/>
    <w:rsid w:val="00197025"/>
    <w:rsid w:val="0019796D"/>
    <w:rsid w:val="001A4ED7"/>
    <w:rsid w:val="001B1B7C"/>
    <w:rsid w:val="001B29D2"/>
    <w:rsid w:val="001B5881"/>
    <w:rsid w:val="001B6034"/>
    <w:rsid w:val="001B6AA8"/>
    <w:rsid w:val="001B6B90"/>
    <w:rsid w:val="001C0DF7"/>
    <w:rsid w:val="001D34B1"/>
    <w:rsid w:val="001D481C"/>
    <w:rsid w:val="001D484F"/>
    <w:rsid w:val="001D7332"/>
    <w:rsid w:val="001E0955"/>
    <w:rsid w:val="001E1BEA"/>
    <w:rsid w:val="001E5D10"/>
    <w:rsid w:val="001F02AC"/>
    <w:rsid w:val="001F5103"/>
    <w:rsid w:val="001F7014"/>
    <w:rsid w:val="00202869"/>
    <w:rsid w:val="00204800"/>
    <w:rsid w:val="00207DC2"/>
    <w:rsid w:val="002100F7"/>
    <w:rsid w:val="00213C99"/>
    <w:rsid w:val="002165A8"/>
    <w:rsid w:val="00242EAD"/>
    <w:rsid w:val="00243D55"/>
    <w:rsid w:val="00252F26"/>
    <w:rsid w:val="00256451"/>
    <w:rsid w:val="0025665B"/>
    <w:rsid w:val="00256A70"/>
    <w:rsid w:val="0026179B"/>
    <w:rsid w:val="00265D79"/>
    <w:rsid w:val="00271E82"/>
    <w:rsid w:val="00272033"/>
    <w:rsid w:val="0027274F"/>
    <w:rsid w:val="00272858"/>
    <w:rsid w:val="002754C8"/>
    <w:rsid w:val="002759E0"/>
    <w:rsid w:val="00284051"/>
    <w:rsid w:val="00287C37"/>
    <w:rsid w:val="00290F85"/>
    <w:rsid w:val="00291721"/>
    <w:rsid w:val="002922F5"/>
    <w:rsid w:val="002A1D94"/>
    <w:rsid w:val="002A4ACB"/>
    <w:rsid w:val="002A597A"/>
    <w:rsid w:val="002A60B6"/>
    <w:rsid w:val="002A75CB"/>
    <w:rsid w:val="002A79E7"/>
    <w:rsid w:val="002B4948"/>
    <w:rsid w:val="002C5B1A"/>
    <w:rsid w:val="002D1564"/>
    <w:rsid w:val="002D4156"/>
    <w:rsid w:val="002D4629"/>
    <w:rsid w:val="002D4A22"/>
    <w:rsid w:val="002D4D8D"/>
    <w:rsid w:val="002D5F19"/>
    <w:rsid w:val="002D796D"/>
    <w:rsid w:val="002E50F8"/>
    <w:rsid w:val="002E7FD3"/>
    <w:rsid w:val="002F68AB"/>
    <w:rsid w:val="002F77FA"/>
    <w:rsid w:val="002F7C39"/>
    <w:rsid w:val="003018D4"/>
    <w:rsid w:val="003208DA"/>
    <w:rsid w:val="003218FF"/>
    <w:rsid w:val="00326941"/>
    <w:rsid w:val="00331E05"/>
    <w:rsid w:val="00332D93"/>
    <w:rsid w:val="00334AFB"/>
    <w:rsid w:val="00334E62"/>
    <w:rsid w:val="00340A8A"/>
    <w:rsid w:val="00341E1C"/>
    <w:rsid w:val="00343023"/>
    <w:rsid w:val="00343E60"/>
    <w:rsid w:val="00346149"/>
    <w:rsid w:val="00347706"/>
    <w:rsid w:val="003517B4"/>
    <w:rsid w:val="00351F21"/>
    <w:rsid w:val="00352E89"/>
    <w:rsid w:val="0035406A"/>
    <w:rsid w:val="00355559"/>
    <w:rsid w:val="003628F5"/>
    <w:rsid w:val="00365A02"/>
    <w:rsid w:val="00373AD1"/>
    <w:rsid w:val="00381833"/>
    <w:rsid w:val="00381E9F"/>
    <w:rsid w:val="0038621B"/>
    <w:rsid w:val="00386650"/>
    <w:rsid w:val="003936B3"/>
    <w:rsid w:val="00397761"/>
    <w:rsid w:val="003A0324"/>
    <w:rsid w:val="003A112A"/>
    <w:rsid w:val="003A224B"/>
    <w:rsid w:val="003A3EF0"/>
    <w:rsid w:val="003A6EA8"/>
    <w:rsid w:val="003A7BEB"/>
    <w:rsid w:val="003B113B"/>
    <w:rsid w:val="003B1EB4"/>
    <w:rsid w:val="003B3F07"/>
    <w:rsid w:val="003B7BA3"/>
    <w:rsid w:val="003B7DC5"/>
    <w:rsid w:val="003C25FD"/>
    <w:rsid w:val="003C288D"/>
    <w:rsid w:val="003C6F5C"/>
    <w:rsid w:val="003C7DA3"/>
    <w:rsid w:val="003D1752"/>
    <w:rsid w:val="003E0CC0"/>
    <w:rsid w:val="003E0EC7"/>
    <w:rsid w:val="003E28F3"/>
    <w:rsid w:val="003E58B4"/>
    <w:rsid w:val="003F2179"/>
    <w:rsid w:val="003F5A49"/>
    <w:rsid w:val="003F6102"/>
    <w:rsid w:val="004007C6"/>
    <w:rsid w:val="0040388C"/>
    <w:rsid w:val="004041B5"/>
    <w:rsid w:val="00405F30"/>
    <w:rsid w:val="00411C96"/>
    <w:rsid w:val="004128EE"/>
    <w:rsid w:val="004158DA"/>
    <w:rsid w:val="00417C45"/>
    <w:rsid w:val="00420492"/>
    <w:rsid w:val="00422418"/>
    <w:rsid w:val="004262DF"/>
    <w:rsid w:val="00426334"/>
    <w:rsid w:val="00426977"/>
    <w:rsid w:val="00430A02"/>
    <w:rsid w:val="004323AC"/>
    <w:rsid w:val="00432BB2"/>
    <w:rsid w:val="00434040"/>
    <w:rsid w:val="00435377"/>
    <w:rsid w:val="0045103F"/>
    <w:rsid w:val="00453948"/>
    <w:rsid w:val="00453AB1"/>
    <w:rsid w:val="00453D70"/>
    <w:rsid w:val="004557CA"/>
    <w:rsid w:val="00455C66"/>
    <w:rsid w:val="00456087"/>
    <w:rsid w:val="004573EC"/>
    <w:rsid w:val="0046649D"/>
    <w:rsid w:val="0046711E"/>
    <w:rsid w:val="00470110"/>
    <w:rsid w:val="00474EDD"/>
    <w:rsid w:val="004765F8"/>
    <w:rsid w:val="00480196"/>
    <w:rsid w:val="0048346A"/>
    <w:rsid w:val="00483E31"/>
    <w:rsid w:val="0049288B"/>
    <w:rsid w:val="004944B0"/>
    <w:rsid w:val="004A28A8"/>
    <w:rsid w:val="004A42E8"/>
    <w:rsid w:val="004A7C39"/>
    <w:rsid w:val="004B0F63"/>
    <w:rsid w:val="004B229D"/>
    <w:rsid w:val="004B4858"/>
    <w:rsid w:val="004C2450"/>
    <w:rsid w:val="004C5E55"/>
    <w:rsid w:val="004D0D71"/>
    <w:rsid w:val="004D2235"/>
    <w:rsid w:val="004D40CB"/>
    <w:rsid w:val="004D7D36"/>
    <w:rsid w:val="004E3C16"/>
    <w:rsid w:val="004E4361"/>
    <w:rsid w:val="004F387A"/>
    <w:rsid w:val="004F558B"/>
    <w:rsid w:val="00503C33"/>
    <w:rsid w:val="00503E38"/>
    <w:rsid w:val="005227D7"/>
    <w:rsid w:val="00524569"/>
    <w:rsid w:val="00526BDE"/>
    <w:rsid w:val="005307BC"/>
    <w:rsid w:val="0053140F"/>
    <w:rsid w:val="00534587"/>
    <w:rsid w:val="0053684A"/>
    <w:rsid w:val="00536CAB"/>
    <w:rsid w:val="005403FE"/>
    <w:rsid w:val="00542307"/>
    <w:rsid w:val="00542688"/>
    <w:rsid w:val="0054314D"/>
    <w:rsid w:val="0054451D"/>
    <w:rsid w:val="0054648A"/>
    <w:rsid w:val="00546E3C"/>
    <w:rsid w:val="00553509"/>
    <w:rsid w:val="00564AC6"/>
    <w:rsid w:val="005703E3"/>
    <w:rsid w:val="00575858"/>
    <w:rsid w:val="00577B2A"/>
    <w:rsid w:val="005817A8"/>
    <w:rsid w:val="00582866"/>
    <w:rsid w:val="00586F2C"/>
    <w:rsid w:val="00587D7B"/>
    <w:rsid w:val="00593511"/>
    <w:rsid w:val="005939FF"/>
    <w:rsid w:val="00593F22"/>
    <w:rsid w:val="005940ED"/>
    <w:rsid w:val="00594A25"/>
    <w:rsid w:val="00595BD8"/>
    <w:rsid w:val="00596832"/>
    <w:rsid w:val="005A2ECE"/>
    <w:rsid w:val="005A34D5"/>
    <w:rsid w:val="005A5432"/>
    <w:rsid w:val="005A6A72"/>
    <w:rsid w:val="005A7B6A"/>
    <w:rsid w:val="005B23FB"/>
    <w:rsid w:val="005B4F29"/>
    <w:rsid w:val="005C1388"/>
    <w:rsid w:val="005C20CD"/>
    <w:rsid w:val="005C269D"/>
    <w:rsid w:val="005C45E2"/>
    <w:rsid w:val="005C5F0F"/>
    <w:rsid w:val="005C6C69"/>
    <w:rsid w:val="005D230F"/>
    <w:rsid w:val="005D5C20"/>
    <w:rsid w:val="005E1A6C"/>
    <w:rsid w:val="005E3168"/>
    <w:rsid w:val="005E3993"/>
    <w:rsid w:val="005E3B76"/>
    <w:rsid w:val="005E3BA9"/>
    <w:rsid w:val="005E4DD5"/>
    <w:rsid w:val="005F4833"/>
    <w:rsid w:val="0060264D"/>
    <w:rsid w:val="006051FE"/>
    <w:rsid w:val="0060734F"/>
    <w:rsid w:val="00607530"/>
    <w:rsid w:val="00612745"/>
    <w:rsid w:val="00612DB8"/>
    <w:rsid w:val="0061439E"/>
    <w:rsid w:val="00616D91"/>
    <w:rsid w:val="00617F8F"/>
    <w:rsid w:val="00620E0A"/>
    <w:rsid w:val="00621BF3"/>
    <w:rsid w:val="00625642"/>
    <w:rsid w:val="0063171B"/>
    <w:rsid w:val="00634DD4"/>
    <w:rsid w:val="00636707"/>
    <w:rsid w:val="006372D6"/>
    <w:rsid w:val="00637D37"/>
    <w:rsid w:val="0064189C"/>
    <w:rsid w:val="00646170"/>
    <w:rsid w:val="00647D4B"/>
    <w:rsid w:val="00647DA1"/>
    <w:rsid w:val="00647E75"/>
    <w:rsid w:val="00650D6A"/>
    <w:rsid w:val="0065265F"/>
    <w:rsid w:val="00652D86"/>
    <w:rsid w:val="00652E3A"/>
    <w:rsid w:val="00655F6B"/>
    <w:rsid w:val="006658FD"/>
    <w:rsid w:val="00671231"/>
    <w:rsid w:val="00673065"/>
    <w:rsid w:val="006769D0"/>
    <w:rsid w:val="006772F7"/>
    <w:rsid w:val="00680B78"/>
    <w:rsid w:val="00680D43"/>
    <w:rsid w:val="006833C5"/>
    <w:rsid w:val="0068412D"/>
    <w:rsid w:val="00684C24"/>
    <w:rsid w:val="006A0295"/>
    <w:rsid w:val="006B26C9"/>
    <w:rsid w:val="006B284C"/>
    <w:rsid w:val="006B32E7"/>
    <w:rsid w:val="006B3486"/>
    <w:rsid w:val="006B4E3B"/>
    <w:rsid w:val="006B59C4"/>
    <w:rsid w:val="006B60F1"/>
    <w:rsid w:val="006B750F"/>
    <w:rsid w:val="006B7766"/>
    <w:rsid w:val="006B7FD2"/>
    <w:rsid w:val="006C1A3A"/>
    <w:rsid w:val="006C4794"/>
    <w:rsid w:val="006C787F"/>
    <w:rsid w:val="006D0168"/>
    <w:rsid w:val="006D17CE"/>
    <w:rsid w:val="006D41FB"/>
    <w:rsid w:val="006D4F38"/>
    <w:rsid w:val="006D69AE"/>
    <w:rsid w:val="006D6A7B"/>
    <w:rsid w:val="006E4595"/>
    <w:rsid w:val="006E49A5"/>
    <w:rsid w:val="006E73F3"/>
    <w:rsid w:val="006F05F1"/>
    <w:rsid w:val="006F0B9F"/>
    <w:rsid w:val="006F3F1C"/>
    <w:rsid w:val="006F5304"/>
    <w:rsid w:val="00700CDA"/>
    <w:rsid w:val="007024EB"/>
    <w:rsid w:val="00704268"/>
    <w:rsid w:val="007112F8"/>
    <w:rsid w:val="00712D4F"/>
    <w:rsid w:val="00714BBF"/>
    <w:rsid w:val="00717811"/>
    <w:rsid w:val="00722259"/>
    <w:rsid w:val="0072793C"/>
    <w:rsid w:val="00727DAE"/>
    <w:rsid w:val="007343C5"/>
    <w:rsid w:val="00737340"/>
    <w:rsid w:val="0074024C"/>
    <w:rsid w:val="00745B65"/>
    <w:rsid w:val="00764049"/>
    <w:rsid w:val="00783D80"/>
    <w:rsid w:val="007871B1"/>
    <w:rsid w:val="00787A5D"/>
    <w:rsid w:val="00790FB0"/>
    <w:rsid w:val="00791EED"/>
    <w:rsid w:val="007924E4"/>
    <w:rsid w:val="007940B3"/>
    <w:rsid w:val="00794F10"/>
    <w:rsid w:val="007A00FC"/>
    <w:rsid w:val="007A3241"/>
    <w:rsid w:val="007A479C"/>
    <w:rsid w:val="007A6FD2"/>
    <w:rsid w:val="007B0124"/>
    <w:rsid w:val="007B1A23"/>
    <w:rsid w:val="007B5ADD"/>
    <w:rsid w:val="007B6129"/>
    <w:rsid w:val="007B7FF5"/>
    <w:rsid w:val="007C0BB2"/>
    <w:rsid w:val="007C464B"/>
    <w:rsid w:val="007C5A59"/>
    <w:rsid w:val="007C7B8F"/>
    <w:rsid w:val="007D4E51"/>
    <w:rsid w:val="007D63DA"/>
    <w:rsid w:val="007D7104"/>
    <w:rsid w:val="007E40D0"/>
    <w:rsid w:val="007E5C39"/>
    <w:rsid w:val="007E6AB9"/>
    <w:rsid w:val="007E705E"/>
    <w:rsid w:val="007E7B63"/>
    <w:rsid w:val="007E7FF7"/>
    <w:rsid w:val="007F02B4"/>
    <w:rsid w:val="007F3B5F"/>
    <w:rsid w:val="007F4A7D"/>
    <w:rsid w:val="007F7BDA"/>
    <w:rsid w:val="00801EEE"/>
    <w:rsid w:val="008052BF"/>
    <w:rsid w:val="00805E6F"/>
    <w:rsid w:val="00807085"/>
    <w:rsid w:val="008075D1"/>
    <w:rsid w:val="008106A8"/>
    <w:rsid w:val="00810EB1"/>
    <w:rsid w:val="00811FCA"/>
    <w:rsid w:val="00813FDD"/>
    <w:rsid w:val="00814FDD"/>
    <w:rsid w:val="008168DC"/>
    <w:rsid w:val="00822505"/>
    <w:rsid w:val="00833B28"/>
    <w:rsid w:val="00834FAD"/>
    <w:rsid w:val="008414F7"/>
    <w:rsid w:val="00843E54"/>
    <w:rsid w:val="0084429F"/>
    <w:rsid w:val="00844A9B"/>
    <w:rsid w:val="00845F7C"/>
    <w:rsid w:val="008519A0"/>
    <w:rsid w:val="008556D3"/>
    <w:rsid w:val="00855D2B"/>
    <w:rsid w:val="00860AF4"/>
    <w:rsid w:val="0086339E"/>
    <w:rsid w:val="00864610"/>
    <w:rsid w:val="0086532B"/>
    <w:rsid w:val="0086796E"/>
    <w:rsid w:val="00867C2D"/>
    <w:rsid w:val="00871EC9"/>
    <w:rsid w:val="00875811"/>
    <w:rsid w:val="00880D36"/>
    <w:rsid w:val="00883A86"/>
    <w:rsid w:val="00886471"/>
    <w:rsid w:val="008972DE"/>
    <w:rsid w:val="008A1710"/>
    <w:rsid w:val="008A17A5"/>
    <w:rsid w:val="008A19FE"/>
    <w:rsid w:val="008A3521"/>
    <w:rsid w:val="008A4097"/>
    <w:rsid w:val="008A6920"/>
    <w:rsid w:val="008B5F9C"/>
    <w:rsid w:val="008B7FAC"/>
    <w:rsid w:val="008C3032"/>
    <w:rsid w:val="008C431B"/>
    <w:rsid w:val="008C4C74"/>
    <w:rsid w:val="008C5BAA"/>
    <w:rsid w:val="008D403E"/>
    <w:rsid w:val="008D4070"/>
    <w:rsid w:val="008E0DD5"/>
    <w:rsid w:val="008E6453"/>
    <w:rsid w:val="008F0026"/>
    <w:rsid w:val="008F0B96"/>
    <w:rsid w:val="008F0E33"/>
    <w:rsid w:val="008F7A10"/>
    <w:rsid w:val="009014BA"/>
    <w:rsid w:val="009066E2"/>
    <w:rsid w:val="00906B7F"/>
    <w:rsid w:val="00907FFD"/>
    <w:rsid w:val="00911681"/>
    <w:rsid w:val="00911DC5"/>
    <w:rsid w:val="009176C0"/>
    <w:rsid w:val="009203F2"/>
    <w:rsid w:val="009221FB"/>
    <w:rsid w:val="009223EE"/>
    <w:rsid w:val="00924C4E"/>
    <w:rsid w:val="00927BA7"/>
    <w:rsid w:val="00931064"/>
    <w:rsid w:val="00931F57"/>
    <w:rsid w:val="009356E1"/>
    <w:rsid w:val="00937853"/>
    <w:rsid w:val="009429CD"/>
    <w:rsid w:val="00942B81"/>
    <w:rsid w:val="00943178"/>
    <w:rsid w:val="00943B95"/>
    <w:rsid w:val="0094565A"/>
    <w:rsid w:val="009465D7"/>
    <w:rsid w:val="009474C9"/>
    <w:rsid w:val="00947EF0"/>
    <w:rsid w:val="0096037E"/>
    <w:rsid w:val="00960974"/>
    <w:rsid w:val="009710E8"/>
    <w:rsid w:val="0097263B"/>
    <w:rsid w:val="00973C6E"/>
    <w:rsid w:val="00975B33"/>
    <w:rsid w:val="00986F57"/>
    <w:rsid w:val="00991932"/>
    <w:rsid w:val="00993CF2"/>
    <w:rsid w:val="009A1A44"/>
    <w:rsid w:val="009A1B7B"/>
    <w:rsid w:val="009A3EFB"/>
    <w:rsid w:val="009A5C6D"/>
    <w:rsid w:val="009A74C8"/>
    <w:rsid w:val="009B3293"/>
    <w:rsid w:val="009B354C"/>
    <w:rsid w:val="009B3C15"/>
    <w:rsid w:val="009B6321"/>
    <w:rsid w:val="009B69E4"/>
    <w:rsid w:val="009B785D"/>
    <w:rsid w:val="009C1668"/>
    <w:rsid w:val="009C28AF"/>
    <w:rsid w:val="009C47F1"/>
    <w:rsid w:val="009C76DA"/>
    <w:rsid w:val="009D035C"/>
    <w:rsid w:val="009D1E77"/>
    <w:rsid w:val="009D2C7D"/>
    <w:rsid w:val="009D3A54"/>
    <w:rsid w:val="009D5F6B"/>
    <w:rsid w:val="009D6E2E"/>
    <w:rsid w:val="009D7FF8"/>
    <w:rsid w:val="009E2975"/>
    <w:rsid w:val="009E2B8A"/>
    <w:rsid w:val="009E2CF3"/>
    <w:rsid w:val="009E364F"/>
    <w:rsid w:val="009E47FF"/>
    <w:rsid w:val="009E4B56"/>
    <w:rsid w:val="009E5B2A"/>
    <w:rsid w:val="009F1007"/>
    <w:rsid w:val="009F19CB"/>
    <w:rsid w:val="009F5CBF"/>
    <w:rsid w:val="009F69B9"/>
    <w:rsid w:val="009F7304"/>
    <w:rsid w:val="00A0088C"/>
    <w:rsid w:val="00A00A4E"/>
    <w:rsid w:val="00A0139B"/>
    <w:rsid w:val="00A01657"/>
    <w:rsid w:val="00A04E7F"/>
    <w:rsid w:val="00A12F30"/>
    <w:rsid w:val="00A1664B"/>
    <w:rsid w:val="00A20155"/>
    <w:rsid w:val="00A2289F"/>
    <w:rsid w:val="00A23145"/>
    <w:rsid w:val="00A340F5"/>
    <w:rsid w:val="00A40683"/>
    <w:rsid w:val="00A440AA"/>
    <w:rsid w:val="00A46F92"/>
    <w:rsid w:val="00A47350"/>
    <w:rsid w:val="00A474B0"/>
    <w:rsid w:val="00A51325"/>
    <w:rsid w:val="00A56EF1"/>
    <w:rsid w:val="00A60FD9"/>
    <w:rsid w:val="00A62095"/>
    <w:rsid w:val="00A66C97"/>
    <w:rsid w:val="00A66F8E"/>
    <w:rsid w:val="00A71CFC"/>
    <w:rsid w:val="00A810C3"/>
    <w:rsid w:val="00A81F0E"/>
    <w:rsid w:val="00A82BF5"/>
    <w:rsid w:val="00A84403"/>
    <w:rsid w:val="00A84489"/>
    <w:rsid w:val="00A84CE3"/>
    <w:rsid w:val="00A863EC"/>
    <w:rsid w:val="00A87B82"/>
    <w:rsid w:val="00A92AF9"/>
    <w:rsid w:val="00AA189F"/>
    <w:rsid w:val="00AA1C07"/>
    <w:rsid w:val="00AA263A"/>
    <w:rsid w:val="00AA7710"/>
    <w:rsid w:val="00AA7712"/>
    <w:rsid w:val="00AB084A"/>
    <w:rsid w:val="00AB27E9"/>
    <w:rsid w:val="00AB3917"/>
    <w:rsid w:val="00AC5002"/>
    <w:rsid w:val="00AC54A9"/>
    <w:rsid w:val="00AC5EFE"/>
    <w:rsid w:val="00AC67D7"/>
    <w:rsid w:val="00AD1640"/>
    <w:rsid w:val="00AD5131"/>
    <w:rsid w:val="00AD661C"/>
    <w:rsid w:val="00AE3105"/>
    <w:rsid w:val="00AE4963"/>
    <w:rsid w:val="00AE656A"/>
    <w:rsid w:val="00AE710D"/>
    <w:rsid w:val="00AF272E"/>
    <w:rsid w:val="00AF4E42"/>
    <w:rsid w:val="00B033A7"/>
    <w:rsid w:val="00B05F3B"/>
    <w:rsid w:val="00B118C8"/>
    <w:rsid w:val="00B162F9"/>
    <w:rsid w:val="00B17498"/>
    <w:rsid w:val="00B23941"/>
    <w:rsid w:val="00B267C8"/>
    <w:rsid w:val="00B27F0D"/>
    <w:rsid w:val="00B32A16"/>
    <w:rsid w:val="00B34504"/>
    <w:rsid w:val="00B35243"/>
    <w:rsid w:val="00B35A2B"/>
    <w:rsid w:val="00B36BAD"/>
    <w:rsid w:val="00B37BF8"/>
    <w:rsid w:val="00B41F9D"/>
    <w:rsid w:val="00B44656"/>
    <w:rsid w:val="00B4581F"/>
    <w:rsid w:val="00B45D6F"/>
    <w:rsid w:val="00B523C3"/>
    <w:rsid w:val="00B546D2"/>
    <w:rsid w:val="00B5627E"/>
    <w:rsid w:val="00B61DCE"/>
    <w:rsid w:val="00B62922"/>
    <w:rsid w:val="00B66FED"/>
    <w:rsid w:val="00B6724E"/>
    <w:rsid w:val="00B70947"/>
    <w:rsid w:val="00B7219B"/>
    <w:rsid w:val="00B73671"/>
    <w:rsid w:val="00B8015B"/>
    <w:rsid w:val="00B81221"/>
    <w:rsid w:val="00B831B8"/>
    <w:rsid w:val="00B8385A"/>
    <w:rsid w:val="00B8489D"/>
    <w:rsid w:val="00B86307"/>
    <w:rsid w:val="00B87DDA"/>
    <w:rsid w:val="00B94991"/>
    <w:rsid w:val="00B9632F"/>
    <w:rsid w:val="00BA2CA2"/>
    <w:rsid w:val="00BA6662"/>
    <w:rsid w:val="00BB11E6"/>
    <w:rsid w:val="00BB25BD"/>
    <w:rsid w:val="00BB2B2A"/>
    <w:rsid w:val="00BB43BB"/>
    <w:rsid w:val="00BB698A"/>
    <w:rsid w:val="00BB75C8"/>
    <w:rsid w:val="00BB7F39"/>
    <w:rsid w:val="00BC0114"/>
    <w:rsid w:val="00BC2150"/>
    <w:rsid w:val="00BC51BA"/>
    <w:rsid w:val="00BC5F54"/>
    <w:rsid w:val="00BD0597"/>
    <w:rsid w:val="00BD3933"/>
    <w:rsid w:val="00BE3D2C"/>
    <w:rsid w:val="00BE400B"/>
    <w:rsid w:val="00BE450B"/>
    <w:rsid w:val="00BE5D1B"/>
    <w:rsid w:val="00BE634C"/>
    <w:rsid w:val="00BF710A"/>
    <w:rsid w:val="00C001F8"/>
    <w:rsid w:val="00C01FF5"/>
    <w:rsid w:val="00C02FB6"/>
    <w:rsid w:val="00C10756"/>
    <w:rsid w:val="00C11017"/>
    <w:rsid w:val="00C140B0"/>
    <w:rsid w:val="00C17E83"/>
    <w:rsid w:val="00C219D7"/>
    <w:rsid w:val="00C21FC2"/>
    <w:rsid w:val="00C241C6"/>
    <w:rsid w:val="00C273DF"/>
    <w:rsid w:val="00C27B2F"/>
    <w:rsid w:val="00C320D9"/>
    <w:rsid w:val="00C33D76"/>
    <w:rsid w:val="00C3460B"/>
    <w:rsid w:val="00C37140"/>
    <w:rsid w:val="00C4044B"/>
    <w:rsid w:val="00C43E76"/>
    <w:rsid w:val="00C459A4"/>
    <w:rsid w:val="00C50274"/>
    <w:rsid w:val="00C559B4"/>
    <w:rsid w:val="00C566D5"/>
    <w:rsid w:val="00C56904"/>
    <w:rsid w:val="00C63FAF"/>
    <w:rsid w:val="00C67C5E"/>
    <w:rsid w:val="00C70A1B"/>
    <w:rsid w:val="00C75086"/>
    <w:rsid w:val="00C756C2"/>
    <w:rsid w:val="00C77468"/>
    <w:rsid w:val="00C82669"/>
    <w:rsid w:val="00C8717B"/>
    <w:rsid w:val="00C87956"/>
    <w:rsid w:val="00C9028A"/>
    <w:rsid w:val="00C94233"/>
    <w:rsid w:val="00C96D2E"/>
    <w:rsid w:val="00CA1C39"/>
    <w:rsid w:val="00CA2C50"/>
    <w:rsid w:val="00CA509C"/>
    <w:rsid w:val="00CA72BA"/>
    <w:rsid w:val="00CB5792"/>
    <w:rsid w:val="00CB6052"/>
    <w:rsid w:val="00CB75D0"/>
    <w:rsid w:val="00CC296D"/>
    <w:rsid w:val="00CC4133"/>
    <w:rsid w:val="00CC433F"/>
    <w:rsid w:val="00CC544F"/>
    <w:rsid w:val="00CC59BE"/>
    <w:rsid w:val="00CC7DA6"/>
    <w:rsid w:val="00CD13EC"/>
    <w:rsid w:val="00CD5C4E"/>
    <w:rsid w:val="00CE015E"/>
    <w:rsid w:val="00CE1AFB"/>
    <w:rsid w:val="00CE1BF6"/>
    <w:rsid w:val="00CE2BA1"/>
    <w:rsid w:val="00CE35BB"/>
    <w:rsid w:val="00CE5555"/>
    <w:rsid w:val="00CE5A61"/>
    <w:rsid w:val="00CE7F2F"/>
    <w:rsid w:val="00CF12ED"/>
    <w:rsid w:val="00CF4BC2"/>
    <w:rsid w:val="00CF5678"/>
    <w:rsid w:val="00D00081"/>
    <w:rsid w:val="00D001E7"/>
    <w:rsid w:val="00D0060B"/>
    <w:rsid w:val="00D033CC"/>
    <w:rsid w:val="00D03E66"/>
    <w:rsid w:val="00D05FAF"/>
    <w:rsid w:val="00D065E4"/>
    <w:rsid w:val="00D14488"/>
    <w:rsid w:val="00D16350"/>
    <w:rsid w:val="00D27012"/>
    <w:rsid w:val="00D30FFC"/>
    <w:rsid w:val="00D31EE5"/>
    <w:rsid w:val="00D333B3"/>
    <w:rsid w:val="00D342F6"/>
    <w:rsid w:val="00D34D21"/>
    <w:rsid w:val="00D43FE1"/>
    <w:rsid w:val="00D46752"/>
    <w:rsid w:val="00D46F10"/>
    <w:rsid w:val="00D47B56"/>
    <w:rsid w:val="00D502C8"/>
    <w:rsid w:val="00D5667C"/>
    <w:rsid w:val="00D62312"/>
    <w:rsid w:val="00D63FB6"/>
    <w:rsid w:val="00D667CA"/>
    <w:rsid w:val="00D711CE"/>
    <w:rsid w:val="00D72ECC"/>
    <w:rsid w:val="00D77F57"/>
    <w:rsid w:val="00D80546"/>
    <w:rsid w:val="00D83FCA"/>
    <w:rsid w:val="00D85FF9"/>
    <w:rsid w:val="00D86182"/>
    <w:rsid w:val="00D90830"/>
    <w:rsid w:val="00D94D7C"/>
    <w:rsid w:val="00D95B77"/>
    <w:rsid w:val="00DA0C02"/>
    <w:rsid w:val="00DA3153"/>
    <w:rsid w:val="00DA3BFA"/>
    <w:rsid w:val="00DA436E"/>
    <w:rsid w:val="00DA7B0B"/>
    <w:rsid w:val="00DB1CA8"/>
    <w:rsid w:val="00DB7595"/>
    <w:rsid w:val="00DC2276"/>
    <w:rsid w:val="00DC42FE"/>
    <w:rsid w:val="00DC4890"/>
    <w:rsid w:val="00DC508D"/>
    <w:rsid w:val="00DC6EC0"/>
    <w:rsid w:val="00DD2986"/>
    <w:rsid w:val="00DD74FD"/>
    <w:rsid w:val="00DE07B5"/>
    <w:rsid w:val="00DE4721"/>
    <w:rsid w:val="00DE47D5"/>
    <w:rsid w:val="00DE5BB2"/>
    <w:rsid w:val="00DE7BDF"/>
    <w:rsid w:val="00DF078F"/>
    <w:rsid w:val="00DF0C8C"/>
    <w:rsid w:val="00DF22C6"/>
    <w:rsid w:val="00DF3B4B"/>
    <w:rsid w:val="00DF7D98"/>
    <w:rsid w:val="00E041EF"/>
    <w:rsid w:val="00E07238"/>
    <w:rsid w:val="00E11162"/>
    <w:rsid w:val="00E1283A"/>
    <w:rsid w:val="00E17113"/>
    <w:rsid w:val="00E21F27"/>
    <w:rsid w:val="00E2429B"/>
    <w:rsid w:val="00E253C4"/>
    <w:rsid w:val="00E316E5"/>
    <w:rsid w:val="00E33E9C"/>
    <w:rsid w:val="00E41B86"/>
    <w:rsid w:val="00E41F98"/>
    <w:rsid w:val="00E5007E"/>
    <w:rsid w:val="00E50F94"/>
    <w:rsid w:val="00E637EC"/>
    <w:rsid w:val="00E66AFF"/>
    <w:rsid w:val="00E71E49"/>
    <w:rsid w:val="00E72898"/>
    <w:rsid w:val="00E73E69"/>
    <w:rsid w:val="00E75210"/>
    <w:rsid w:val="00E766EA"/>
    <w:rsid w:val="00E76CED"/>
    <w:rsid w:val="00E76F70"/>
    <w:rsid w:val="00E852B8"/>
    <w:rsid w:val="00E854BC"/>
    <w:rsid w:val="00E85698"/>
    <w:rsid w:val="00E858EE"/>
    <w:rsid w:val="00E86FB4"/>
    <w:rsid w:val="00E9435F"/>
    <w:rsid w:val="00EA084F"/>
    <w:rsid w:val="00EA16D0"/>
    <w:rsid w:val="00EA234B"/>
    <w:rsid w:val="00EA55C6"/>
    <w:rsid w:val="00EA7984"/>
    <w:rsid w:val="00EB0752"/>
    <w:rsid w:val="00EB2058"/>
    <w:rsid w:val="00EB31C4"/>
    <w:rsid w:val="00EB5487"/>
    <w:rsid w:val="00EB7616"/>
    <w:rsid w:val="00EC3480"/>
    <w:rsid w:val="00EC4491"/>
    <w:rsid w:val="00ED6B1E"/>
    <w:rsid w:val="00EE21C0"/>
    <w:rsid w:val="00EF2D88"/>
    <w:rsid w:val="00EF51BC"/>
    <w:rsid w:val="00EF688A"/>
    <w:rsid w:val="00EF69D5"/>
    <w:rsid w:val="00EF709B"/>
    <w:rsid w:val="00F012AB"/>
    <w:rsid w:val="00F042AF"/>
    <w:rsid w:val="00F120B2"/>
    <w:rsid w:val="00F13F9B"/>
    <w:rsid w:val="00F1584C"/>
    <w:rsid w:val="00F22234"/>
    <w:rsid w:val="00F22E2C"/>
    <w:rsid w:val="00F2537E"/>
    <w:rsid w:val="00F276A1"/>
    <w:rsid w:val="00F32E30"/>
    <w:rsid w:val="00F34F7A"/>
    <w:rsid w:val="00F35911"/>
    <w:rsid w:val="00F37A6C"/>
    <w:rsid w:val="00F428DE"/>
    <w:rsid w:val="00F42CBA"/>
    <w:rsid w:val="00F461A0"/>
    <w:rsid w:val="00F551AC"/>
    <w:rsid w:val="00F57A30"/>
    <w:rsid w:val="00F57E17"/>
    <w:rsid w:val="00F6183C"/>
    <w:rsid w:val="00F63136"/>
    <w:rsid w:val="00F65171"/>
    <w:rsid w:val="00F67339"/>
    <w:rsid w:val="00F703D6"/>
    <w:rsid w:val="00F7686A"/>
    <w:rsid w:val="00F770A5"/>
    <w:rsid w:val="00F77CDC"/>
    <w:rsid w:val="00F8165D"/>
    <w:rsid w:val="00F81C18"/>
    <w:rsid w:val="00F833F7"/>
    <w:rsid w:val="00F907BE"/>
    <w:rsid w:val="00FA0483"/>
    <w:rsid w:val="00FA0719"/>
    <w:rsid w:val="00FA45C5"/>
    <w:rsid w:val="00FB4473"/>
    <w:rsid w:val="00FC3BA4"/>
    <w:rsid w:val="00FC3FB5"/>
    <w:rsid w:val="00FC557E"/>
    <w:rsid w:val="00FD03C4"/>
    <w:rsid w:val="00FD1552"/>
    <w:rsid w:val="00FD1CB9"/>
    <w:rsid w:val="00FE21C8"/>
    <w:rsid w:val="00FE6D99"/>
    <w:rsid w:val="00FE74E1"/>
    <w:rsid w:val="00FF0E9F"/>
    <w:rsid w:val="00FF2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9356E1"/>
    <w:pPr>
      <w:numPr>
        <w:numId w:val="3"/>
      </w:numPr>
      <w:outlineLvl w:val="0"/>
    </w:pPr>
    <w:rPr>
      <w:lang w:val="vi-VN"/>
    </w:rPr>
  </w:style>
  <w:style w:type="paragraph" w:styleId="Heading2">
    <w:name w:val="heading 2"/>
    <w:basedOn w:val="Tiumccp1"/>
    <w:next w:val="Normal"/>
    <w:link w:val="Heading2Char"/>
    <w:uiPriority w:val="9"/>
    <w:unhideWhenUsed/>
    <w:qFormat/>
    <w:rsid w:val="007A6FD2"/>
    <w:pPr>
      <w:numPr>
        <w:ilvl w:val="1"/>
        <w:numId w:val="3"/>
      </w:numPr>
      <w:outlineLvl w:val="1"/>
    </w:pPr>
  </w:style>
  <w:style w:type="paragraph" w:styleId="Heading3">
    <w:name w:val="heading 3"/>
    <w:basedOn w:val="Tiumccp2"/>
    <w:next w:val="Normal"/>
    <w:link w:val="Heading3Char"/>
    <w:uiPriority w:val="9"/>
    <w:unhideWhenUsed/>
    <w:qFormat/>
    <w:rsid w:val="003B7BA3"/>
    <w:pPr>
      <w:numPr>
        <w:ilvl w:val="2"/>
        <w:numId w:val="3"/>
      </w:numPr>
      <w:outlineLvl w:val="2"/>
    </w:pPr>
  </w:style>
  <w:style w:type="paragraph" w:styleId="Heading4">
    <w:name w:val="heading 4"/>
    <w:basedOn w:val="Tiumccp3"/>
    <w:next w:val="Normal"/>
    <w:link w:val="Heading4Char"/>
    <w:uiPriority w:val="9"/>
    <w:unhideWhenUsed/>
    <w:qFormat/>
    <w:rsid w:val="003B7BA3"/>
    <w:pPr>
      <w:numPr>
        <w:ilvl w:val="3"/>
        <w:numId w:val="2"/>
      </w:numPr>
      <w:ind w:left="0"/>
      <w:outlineLvl w:val="3"/>
    </w:pPr>
  </w:style>
  <w:style w:type="paragraph" w:styleId="Heading5">
    <w:name w:val="heading 5"/>
    <w:basedOn w:val="Normal"/>
    <w:next w:val="Normal"/>
    <w:link w:val="Heading5Char"/>
    <w:uiPriority w:val="9"/>
    <w:semiHidden/>
    <w:unhideWhenUsed/>
    <w:qFormat/>
    <w:rsid w:val="007D710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DC508D"/>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DC508D"/>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9356E1"/>
    <w:rPr>
      <w:rFonts w:eastAsia="Times New Roman" w:cs="Times New Roman"/>
      <w:b/>
      <w:sz w:val="32"/>
      <w:szCs w:val="32"/>
      <w:lang w:val="vi-VN"/>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7A6FD2"/>
    <w:rPr>
      <w:rFonts w:eastAsia="Times New Roman" w:cs="Times New Roman"/>
      <w:b/>
      <w:sz w:val="28"/>
      <w:szCs w:val="28"/>
    </w:rPr>
  </w:style>
  <w:style w:type="character" w:customStyle="1" w:styleId="Heading3Char">
    <w:name w:val="Heading 3 Char"/>
    <w:basedOn w:val="DefaultParagraphFont"/>
    <w:link w:val="Heading3"/>
    <w:uiPriority w:val="9"/>
    <w:rsid w:val="003B7BA3"/>
    <w:rPr>
      <w:rFonts w:eastAsia="Times New Roman" w:cs="Times New Roman"/>
      <w:b/>
      <w:i/>
      <w:sz w:val="28"/>
      <w:szCs w:val="26"/>
    </w:rPr>
  </w:style>
  <w:style w:type="character" w:customStyle="1" w:styleId="Heading4Char">
    <w:name w:val="Heading 4 Char"/>
    <w:basedOn w:val="DefaultParagraphFont"/>
    <w:link w:val="Heading4"/>
    <w:uiPriority w:val="9"/>
    <w:rsid w:val="003B7BA3"/>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styleId="Bibliography">
    <w:name w:val="Bibliography"/>
    <w:basedOn w:val="Normal"/>
    <w:next w:val="Normal"/>
    <w:uiPriority w:val="37"/>
    <w:unhideWhenUsed/>
    <w:rsid w:val="00714BB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48648080">
      <w:bodyDiv w:val="1"/>
      <w:marLeft w:val="0"/>
      <w:marRight w:val="0"/>
      <w:marTop w:val="0"/>
      <w:marBottom w:val="0"/>
      <w:divBdr>
        <w:top w:val="none" w:sz="0" w:space="0" w:color="auto"/>
        <w:left w:val="none" w:sz="0" w:space="0" w:color="auto"/>
        <w:bottom w:val="none" w:sz="0" w:space="0" w:color="auto"/>
        <w:right w:val="none" w:sz="0" w:space="0" w:color="auto"/>
      </w:divBdr>
    </w:div>
    <w:div w:id="103309761">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468013729">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585382787">
      <w:bodyDiv w:val="1"/>
      <w:marLeft w:val="0"/>
      <w:marRight w:val="0"/>
      <w:marTop w:val="0"/>
      <w:marBottom w:val="0"/>
      <w:divBdr>
        <w:top w:val="none" w:sz="0" w:space="0" w:color="auto"/>
        <w:left w:val="none" w:sz="0" w:space="0" w:color="auto"/>
        <w:bottom w:val="none" w:sz="0" w:space="0" w:color="auto"/>
        <w:right w:val="none" w:sz="0" w:space="0" w:color="auto"/>
      </w:divBdr>
    </w:div>
    <w:div w:id="719520770">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528595">
      <w:bodyDiv w:val="1"/>
      <w:marLeft w:val="0"/>
      <w:marRight w:val="0"/>
      <w:marTop w:val="0"/>
      <w:marBottom w:val="0"/>
      <w:divBdr>
        <w:top w:val="none" w:sz="0" w:space="0" w:color="auto"/>
        <w:left w:val="none" w:sz="0" w:space="0" w:color="auto"/>
        <w:bottom w:val="none" w:sz="0" w:space="0" w:color="auto"/>
        <w:right w:val="none" w:sz="0" w:space="0" w:color="auto"/>
      </w:divBdr>
    </w:div>
    <w:div w:id="1248854060">
      <w:bodyDiv w:val="1"/>
      <w:marLeft w:val="0"/>
      <w:marRight w:val="0"/>
      <w:marTop w:val="0"/>
      <w:marBottom w:val="0"/>
      <w:divBdr>
        <w:top w:val="none" w:sz="0" w:space="0" w:color="auto"/>
        <w:left w:val="none" w:sz="0" w:space="0" w:color="auto"/>
        <w:bottom w:val="none" w:sz="0" w:space="0" w:color="auto"/>
        <w:right w:val="none" w:sz="0" w:space="0" w:color="auto"/>
      </w:divBdr>
    </w:div>
    <w:div w:id="1316103163">
      <w:bodyDiv w:val="1"/>
      <w:marLeft w:val="0"/>
      <w:marRight w:val="0"/>
      <w:marTop w:val="0"/>
      <w:marBottom w:val="0"/>
      <w:divBdr>
        <w:top w:val="none" w:sz="0" w:space="0" w:color="auto"/>
        <w:left w:val="none" w:sz="0" w:space="0" w:color="auto"/>
        <w:bottom w:val="none" w:sz="0" w:space="0" w:color="auto"/>
        <w:right w:val="none" w:sz="0" w:space="0" w:color="auto"/>
      </w:divBdr>
    </w:div>
    <w:div w:id="1327978186">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728840455">
      <w:bodyDiv w:val="1"/>
      <w:marLeft w:val="0"/>
      <w:marRight w:val="0"/>
      <w:marTop w:val="0"/>
      <w:marBottom w:val="0"/>
      <w:divBdr>
        <w:top w:val="none" w:sz="0" w:space="0" w:color="auto"/>
        <w:left w:val="none" w:sz="0" w:space="0" w:color="auto"/>
        <w:bottom w:val="none" w:sz="0" w:space="0" w:color="auto"/>
        <w:right w:val="none" w:sz="0" w:space="0" w:color="auto"/>
      </w:divBdr>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ret22</b:Tag>
    <b:SourceType>InternetSite</b:SourceType>
    <b:Guid>{F7E58ECC-7744-4D46-934B-A2F8087FC09D}</b:Guid>
    <b:Title>median_grouped() function in Python statistics module</b:Title>
    <b:Year>2022</b:Year>
    <b:LCID>en-US</b:LCID>
    <b:Author>
      <b:Author>
        <b:NameList>
          <b:Person>
            <b:Last>retr0</b:Last>
          </b:Person>
        </b:NameList>
      </b:Author>
    </b:Author>
    <b:InternetSiteTitle>GeeksforGeeks</b:InternetSiteTitle>
    <b:Month>May</b:Month>
    <b:Day>30</b:Day>
    <b:URL>https://www.geeksforgeeks.org/python-statistics-median_grouped/</b:URL>
    <b:RefOrder>1</b:RefOrder>
  </b:Source>
  <b:Source>
    <b:Tag>med22</b:Tag>
    <b:SourceType>InternetSite</b:SourceType>
    <b:Guid>{0981FA31-D6C3-480C-A86F-1DA066E47304}</b:Guid>
    <b:LCID>en-US</b:LCID>
    <b:Title>median_grouped() function in Python statistics module</b:Title>
    <b:InternetSiteTitle>GeeksforGeeks</b:InternetSiteTitle>
    <b:Year>2022</b:Year>
    <b:Month>May</b:Month>
    <b:Day>30</b:Day>
    <b:URL>https://www.geeksforgeeks.org/python-statistics-median_grouped/</b:URL>
    <b:RefOrder>2</b:RefOrder>
  </b:Source>
</b:Sources>
</file>

<file path=customXml/itemProps1.xml><?xml version="1.0" encoding="utf-8"?>
<ds:datastoreItem xmlns:ds="http://schemas.openxmlformats.org/officeDocument/2006/customXml" ds:itemID="{24AAA277-D2D6-473E-9ED5-BAF1E2541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7384</TotalTime>
  <Pages>35</Pages>
  <Words>2693</Words>
  <Characters>15352</Characters>
  <Application>Microsoft Office Word</Application>
  <DocSecurity>0</DocSecurity>
  <Lines>127</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Long Kim</cp:lastModifiedBy>
  <cp:revision>395</cp:revision>
  <dcterms:created xsi:type="dcterms:W3CDTF">2021-12-03T09:49:00Z</dcterms:created>
  <dcterms:modified xsi:type="dcterms:W3CDTF">2023-12-04T07:37:00Z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id="7OTFxOAp"/&gt;&lt;style id="http://www.zotero.org/styles/apa" locale="en-US" hasBibliography="1" bibliographyStyleHasBeenSet="1"/&gt;&lt;prefs&gt;&lt;pref name="fieldType" value="Field"/&gt;&lt;/prefs&gt;&lt;/data&gt;</vt:lpwstr>
  </property>
</Properties>
</file>